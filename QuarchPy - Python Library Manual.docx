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27F01" w14:textId="77777777" w:rsidR="00C13FB6" w:rsidRDefault="00C13FB6" w:rsidP="009F3CE7">
      <w:bookmarkStart w:id="0" w:name="_Toc168887959"/>
      <w:bookmarkStart w:id="1" w:name="_Toc168888059"/>
      <w:bookmarkStart w:id="2" w:name="_Toc168888259"/>
      <w:bookmarkStart w:id="3" w:name="_Toc171250857"/>
      <w:bookmarkStart w:id="4" w:name="_Toc174780078"/>
      <w:bookmarkStart w:id="5" w:name="_Toc207694693"/>
      <w:bookmarkStart w:id="6" w:name="_Toc207694980"/>
      <w:bookmarkStart w:id="7" w:name="_Toc207695414"/>
      <w:bookmarkStart w:id="8" w:name="_Toc240167122"/>
      <w:bookmarkStart w:id="9" w:name="_Toc240167324"/>
      <w:bookmarkStart w:id="10" w:name="_Toc240167472"/>
      <w:bookmarkStart w:id="11" w:name="_Toc251669794"/>
      <w:bookmarkStart w:id="12" w:name="_Toc251669865"/>
      <w:bookmarkStart w:id="13" w:name="_Toc252891750"/>
      <w:bookmarkStart w:id="14" w:name="_Toc253051066"/>
      <w:bookmarkStart w:id="15" w:name="_Toc253057158"/>
      <w:bookmarkStart w:id="16" w:name="_Toc260389308"/>
      <w:bookmarkStart w:id="17" w:name="_Toc262028172"/>
      <w:bookmarkStart w:id="18" w:name="_Toc262029011"/>
      <w:bookmarkStart w:id="19" w:name="_Toc262048126"/>
      <w:bookmarkStart w:id="20" w:name="_Toc262048514"/>
      <w:bookmarkStart w:id="21" w:name="_Toc262048566"/>
      <w:bookmarkStart w:id="22" w:name="_Toc276715491"/>
      <w:bookmarkStart w:id="23" w:name="_Toc276715531"/>
      <w:bookmarkStart w:id="24" w:name="_Toc276716137"/>
      <w:bookmarkStart w:id="25" w:name="_Toc276720077"/>
      <w:bookmarkStart w:id="26" w:name="_Toc277602558"/>
      <w:bookmarkStart w:id="27" w:name="_Toc278465265"/>
      <w:bookmarkStart w:id="28" w:name="_Toc282086109"/>
      <w:bookmarkStart w:id="29" w:name="_Toc359856650"/>
      <w:bookmarkStart w:id="30" w:name="_Toc362960375"/>
      <w:bookmarkStart w:id="31" w:name="_Toc364949730"/>
      <w:bookmarkStart w:id="32" w:name="_Toc372718890"/>
      <w:bookmarkStart w:id="33" w:name="_Toc372718918"/>
      <w:bookmarkStart w:id="34" w:name="_Toc372718982"/>
      <w:bookmarkStart w:id="35" w:name="_Toc372720476"/>
      <w:bookmarkStart w:id="36" w:name="_Toc459195262"/>
      <w:bookmarkStart w:id="37" w:name="_Toc504472905"/>
    </w:p>
    <w:p w14:paraId="2BBEF426" w14:textId="77777777" w:rsidR="00C13FB6" w:rsidRPr="0099735D" w:rsidRDefault="00C13FB6" w:rsidP="009F3CE7">
      <w:pPr>
        <w:pStyle w:val="ManualTitle"/>
      </w:pPr>
      <w:bookmarkStart w:id="38" w:name="_Toc464219375"/>
      <w:bookmarkStart w:id="39" w:name="_Toc464649156"/>
      <w:bookmarkStart w:id="40" w:name="_Toc465069495"/>
      <w:bookmarkStart w:id="41" w:name="_Toc465073963"/>
      <w:bookmarkStart w:id="42" w:name="_Toc465168326"/>
      <w:bookmarkStart w:id="43" w:name="_Toc465171757"/>
      <w:r w:rsidRPr="0099735D">
        <w:t>Quarch Technology Ltd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8"/>
      <w:bookmarkEnd w:id="39"/>
      <w:bookmarkEnd w:id="40"/>
      <w:bookmarkEnd w:id="41"/>
      <w:bookmarkEnd w:id="42"/>
      <w:bookmarkEnd w:id="43"/>
    </w:p>
    <w:p w14:paraId="57A924C7" w14:textId="77777777" w:rsidR="00C13FB6" w:rsidRPr="003777CF" w:rsidRDefault="00275C56" w:rsidP="009F3CE7">
      <w:pPr>
        <w:pStyle w:val="ManualTitle"/>
      </w:pPr>
      <w:r>
        <w:t xml:space="preserve">QuarchPy Python </w:t>
      </w:r>
      <w:r w:rsidR="002033D9">
        <w:t>Package</w:t>
      </w:r>
    </w:p>
    <w:p w14:paraId="0EF4D15E" w14:textId="77777777" w:rsidR="00C13FB6" w:rsidRDefault="00275C56" w:rsidP="009F3CE7">
      <w:pPr>
        <w:pStyle w:val="ManualTitle"/>
      </w:pPr>
      <w:r>
        <w:t>User Guide</w:t>
      </w:r>
    </w:p>
    <w:p w14:paraId="6110CC47" w14:textId="77777777" w:rsidR="00C13FB6" w:rsidRDefault="00C13FB6" w:rsidP="009F3CE7"/>
    <w:p w14:paraId="5C79A46C" w14:textId="77777777" w:rsidR="00C13FB6" w:rsidRDefault="00C13FB6" w:rsidP="009F3CE7"/>
    <w:p w14:paraId="41A59AE7" w14:textId="77777777" w:rsidR="00C13FB6" w:rsidRDefault="00C13FB6" w:rsidP="009F3CE7"/>
    <w:p w14:paraId="09345754" w14:textId="77777777" w:rsidR="00C13FB6" w:rsidRDefault="00C13FB6" w:rsidP="009F3CE7">
      <w:pPr>
        <w:pStyle w:val="ManualSub-title"/>
      </w:pPr>
    </w:p>
    <w:p w14:paraId="3806E8F7" w14:textId="77777777" w:rsidR="00C13FB6" w:rsidRDefault="007969C8" w:rsidP="009F3CE7">
      <w:pPr>
        <w:pStyle w:val="ManualSub-title"/>
      </w:pPr>
      <w:r>
        <w:fldChar w:fldCharType="begin"/>
      </w:r>
      <w:r>
        <w:instrText xml:space="preserve"> SAVEDATE  \@ "dddd, dd MMMM yyyy"  \* MERGEFORMAT </w:instrText>
      </w:r>
      <w:r>
        <w:fldChar w:fldCharType="separate"/>
      </w:r>
      <w:r w:rsidR="00C63362">
        <w:rPr>
          <w:noProof/>
        </w:rPr>
        <w:t>Tuesday, 19 February 2019</w:t>
      </w:r>
      <w:r>
        <w:rPr>
          <w:noProof/>
        </w:rPr>
        <w:fldChar w:fldCharType="end"/>
      </w:r>
    </w:p>
    <w:p w14:paraId="7C240F16" w14:textId="77777777" w:rsidR="00C13FB6" w:rsidRDefault="00C13FB6" w:rsidP="009F3CE7"/>
    <w:p w14:paraId="0E63CA83" w14:textId="77777777" w:rsidR="00C13FB6" w:rsidRDefault="00C13FB6" w:rsidP="009F3CE7">
      <w:pPr>
        <w:pStyle w:val="Centredimage"/>
      </w:pPr>
      <w:r w:rsidRPr="00E44869">
        <w:drawing>
          <wp:inline distT="0" distB="0" distL="0" distR="0" wp14:anchorId="7FAE5D1A" wp14:editId="5F36A6B4">
            <wp:extent cx="3695994" cy="2417796"/>
            <wp:effectExtent l="0" t="0" r="0" b="0"/>
            <wp:docPr id="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TL1011-02 product phot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994" cy="241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BF76" w14:textId="77777777" w:rsidR="00893135" w:rsidRDefault="00893135" w:rsidP="009F3CE7"/>
    <w:p w14:paraId="7229CA5C" w14:textId="77777777" w:rsidR="00C13FB6" w:rsidRDefault="00C13FB6" w:rsidP="009F3CE7">
      <w:pPr>
        <w:pStyle w:val="Heading1"/>
      </w:pPr>
      <w:bookmarkStart w:id="44" w:name="_Toc260389311"/>
      <w:bookmarkStart w:id="45" w:name="_Toc262028175"/>
      <w:bookmarkStart w:id="46" w:name="_Toc262029014"/>
      <w:bookmarkStart w:id="47" w:name="_Toc262048129"/>
      <w:bookmarkStart w:id="48" w:name="_Toc262048517"/>
      <w:bookmarkStart w:id="49" w:name="_Toc262048569"/>
      <w:bookmarkStart w:id="50" w:name="_Toc276715494"/>
      <w:bookmarkStart w:id="51" w:name="_Toc276715534"/>
      <w:bookmarkStart w:id="52" w:name="_Toc276716140"/>
      <w:bookmarkStart w:id="53" w:name="_Toc276720080"/>
      <w:bookmarkStart w:id="54" w:name="_Toc277602561"/>
      <w:bookmarkEnd w:id="37"/>
      <w:r>
        <w:br w:type="page"/>
      </w:r>
      <w:bookmarkStart w:id="55" w:name="_Toc359856653"/>
      <w:bookmarkStart w:id="56" w:name="_Toc362960378"/>
      <w:bookmarkStart w:id="57" w:name="_Toc372718893"/>
      <w:bookmarkStart w:id="58" w:name="_Toc372718921"/>
      <w:bookmarkStart w:id="59" w:name="_Toc372718985"/>
      <w:bookmarkStart w:id="60" w:name="_Toc372720479"/>
      <w:bookmarkStart w:id="61" w:name="_Toc465168329"/>
      <w:bookmarkStart w:id="62" w:name="_Toc527705174"/>
      <w:r>
        <w:lastRenderedPageBreak/>
        <w:t>Change History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2591"/>
        <w:gridCol w:w="5432"/>
      </w:tblGrid>
      <w:tr w:rsidR="00C13FB6" w14:paraId="64339B27" w14:textId="77777777" w:rsidTr="00461F83">
        <w:tc>
          <w:tcPr>
            <w:tcW w:w="993" w:type="dxa"/>
          </w:tcPr>
          <w:p w14:paraId="484529FA" w14:textId="77777777" w:rsidR="00C13FB6" w:rsidRDefault="00C13FB6" w:rsidP="009F3CE7">
            <w:r>
              <w:t>1.0</w:t>
            </w:r>
          </w:p>
        </w:tc>
        <w:tc>
          <w:tcPr>
            <w:tcW w:w="2595" w:type="dxa"/>
          </w:tcPr>
          <w:p w14:paraId="20682DB8" w14:textId="77777777" w:rsidR="00C13FB6" w:rsidRDefault="00C13FB6" w:rsidP="009F3CE7"/>
        </w:tc>
        <w:tc>
          <w:tcPr>
            <w:tcW w:w="5438" w:type="dxa"/>
          </w:tcPr>
          <w:p w14:paraId="57AEB3C6" w14:textId="77777777" w:rsidR="007572AF" w:rsidRDefault="00372160" w:rsidP="009F3CE7">
            <w:r>
              <w:t>Beta</w:t>
            </w:r>
            <w:r w:rsidR="00C13FB6">
              <w:t xml:space="preserve"> Release</w:t>
            </w:r>
          </w:p>
        </w:tc>
      </w:tr>
      <w:tr w:rsidR="00C13FB6" w14:paraId="17CF0561" w14:textId="77777777" w:rsidTr="00461F83">
        <w:tc>
          <w:tcPr>
            <w:tcW w:w="993" w:type="dxa"/>
          </w:tcPr>
          <w:p w14:paraId="2AD41A69" w14:textId="77777777" w:rsidR="00C13FB6" w:rsidRDefault="00372160" w:rsidP="009F3CE7">
            <w:r>
              <w:t>1.2</w:t>
            </w:r>
          </w:p>
        </w:tc>
        <w:tc>
          <w:tcPr>
            <w:tcW w:w="2595" w:type="dxa"/>
          </w:tcPr>
          <w:p w14:paraId="2605EF8F" w14:textId="77777777" w:rsidR="00C13FB6" w:rsidRDefault="00C13FB6" w:rsidP="009F3CE7"/>
        </w:tc>
        <w:tc>
          <w:tcPr>
            <w:tcW w:w="5438" w:type="dxa"/>
          </w:tcPr>
          <w:p w14:paraId="4CC40A61" w14:textId="77777777" w:rsidR="00C13FB6" w:rsidRDefault="00372160" w:rsidP="009F3CE7">
            <w:r>
              <w:t>Changed object model, first full release</w:t>
            </w:r>
          </w:p>
        </w:tc>
      </w:tr>
      <w:tr w:rsidR="00C13FB6" w14:paraId="0268BD60" w14:textId="77777777" w:rsidTr="00461F83">
        <w:tc>
          <w:tcPr>
            <w:tcW w:w="993" w:type="dxa"/>
          </w:tcPr>
          <w:p w14:paraId="7C0E216B" w14:textId="77777777" w:rsidR="00C13FB6" w:rsidRDefault="00372160" w:rsidP="009F3CE7">
            <w:r>
              <w:t>1.3.1</w:t>
            </w:r>
          </w:p>
        </w:tc>
        <w:tc>
          <w:tcPr>
            <w:tcW w:w="2595" w:type="dxa"/>
          </w:tcPr>
          <w:p w14:paraId="4524F524" w14:textId="77777777" w:rsidR="00C13FB6" w:rsidRDefault="00C13FB6" w:rsidP="009F3CE7"/>
        </w:tc>
        <w:tc>
          <w:tcPr>
            <w:tcW w:w="5438" w:type="dxa"/>
          </w:tcPr>
          <w:p w14:paraId="35DD35E1" w14:textId="77777777" w:rsidR="00C13FB6" w:rsidRDefault="00372160" w:rsidP="009F3CE7">
            <w:r>
              <w:t>Added QIS functions</w:t>
            </w:r>
          </w:p>
        </w:tc>
      </w:tr>
      <w:tr w:rsidR="00C13FB6" w14:paraId="70C5CC62" w14:textId="77777777" w:rsidTr="00461F83">
        <w:tc>
          <w:tcPr>
            <w:tcW w:w="993" w:type="dxa"/>
          </w:tcPr>
          <w:p w14:paraId="0735CE0A" w14:textId="77777777" w:rsidR="00C13FB6" w:rsidRDefault="00372160" w:rsidP="009F3CE7">
            <w:r>
              <w:t>1.3.2</w:t>
            </w:r>
          </w:p>
        </w:tc>
        <w:tc>
          <w:tcPr>
            <w:tcW w:w="2595" w:type="dxa"/>
          </w:tcPr>
          <w:p w14:paraId="362E1806" w14:textId="77777777" w:rsidR="00C13FB6" w:rsidRDefault="00C13FB6" w:rsidP="009F3CE7"/>
        </w:tc>
        <w:tc>
          <w:tcPr>
            <w:tcW w:w="5438" w:type="dxa"/>
          </w:tcPr>
          <w:p w14:paraId="215C661B" w14:textId="77777777" w:rsidR="00C13FB6" w:rsidRDefault="00372160" w:rsidP="009F3CE7">
            <w:r>
              <w:t>Fixed bug when locally running QIS</w:t>
            </w:r>
          </w:p>
        </w:tc>
      </w:tr>
      <w:tr w:rsidR="00C13FB6" w14:paraId="7A0EE184" w14:textId="77777777" w:rsidTr="00461F83">
        <w:tc>
          <w:tcPr>
            <w:tcW w:w="993" w:type="dxa"/>
          </w:tcPr>
          <w:p w14:paraId="6F3EBCBE" w14:textId="77777777" w:rsidR="00C13FB6" w:rsidRDefault="00372160" w:rsidP="009F3CE7">
            <w:r>
              <w:t>1.3.3</w:t>
            </w:r>
          </w:p>
        </w:tc>
        <w:tc>
          <w:tcPr>
            <w:tcW w:w="2595" w:type="dxa"/>
          </w:tcPr>
          <w:p w14:paraId="54DBA9A7" w14:textId="77777777" w:rsidR="00C13FB6" w:rsidRDefault="00C13FB6" w:rsidP="009F3CE7"/>
        </w:tc>
        <w:tc>
          <w:tcPr>
            <w:tcW w:w="5438" w:type="dxa"/>
          </w:tcPr>
          <w:p w14:paraId="0A08436A" w14:textId="77777777" w:rsidR="00C13FB6" w:rsidRDefault="00372160" w:rsidP="009F3CE7">
            <w:r>
              <w:t>Added additional QIS useful functions</w:t>
            </w:r>
          </w:p>
        </w:tc>
      </w:tr>
      <w:tr w:rsidR="00372160" w14:paraId="7D82DEDD" w14:textId="77777777" w:rsidTr="00461F83">
        <w:tc>
          <w:tcPr>
            <w:tcW w:w="993" w:type="dxa"/>
          </w:tcPr>
          <w:p w14:paraId="27EE8502" w14:textId="77777777" w:rsidR="00372160" w:rsidRDefault="00372160" w:rsidP="009F3CE7">
            <w:r>
              <w:t>1.3.4</w:t>
            </w:r>
          </w:p>
        </w:tc>
        <w:tc>
          <w:tcPr>
            <w:tcW w:w="2595" w:type="dxa"/>
          </w:tcPr>
          <w:p w14:paraId="0471618A" w14:textId="77777777" w:rsidR="00372160" w:rsidRDefault="00372160" w:rsidP="009F3CE7"/>
        </w:tc>
        <w:tc>
          <w:tcPr>
            <w:tcW w:w="5438" w:type="dxa"/>
          </w:tcPr>
          <w:p w14:paraId="0CB7AD5F" w14:textId="77777777" w:rsidR="00372160" w:rsidRDefault="00372160" w:rsidP="009F3CE7">
            <w:r>
              <w:t>Improved QIS launch mechanism</w:t>
            </w:r>
            <w:r>
              <w:br/>
              <w:t>Implemented QIS resampling</w:t>
            </w:r>
          </w:p>
        </w:tc>
      </w:tr>
      <w:tr w:rsidR="00FC4C1A" w14:paraId="791AABC6" w14:textId="77777777" w:rsidTr="00461F83">
        <w:tc>
          <w:tcPr>
            <w:tcW w:w="993" w:type="dxa"/>
          </w:tcPr>
          <w:p w14:paraId="20ACBDD2" w14:textId="77777777" w:rsidR="00FC4C1A" w:rsidRDefault="00FC4C1A" w:rsidP="009F3CE7">
            <w:r>
              <w:t>1.5.5</w:t>
            </w:r>
          </w:p>
        </w:tc>
        <w:tc>
          <w:tcPr>
            <w:tcW w:w="2595" w:type="dxa"/>
          </w:tcPr>
          <w:p w14:paraId="1DFAECBF" w14:textId="77777777" w:rsidR="00FC4C1A" w:rsidRDefault="00FC4C1A" w:rsidP="009F3CE7"/>
        </w:tc>
        <w:tc>
          <w:tcPr>
            <w:tcW w:w="5438" w:type="dxa"/>
          </w:tcPr>
          <w:p w14:paraId="3E590B7E" w14:textId="77777777" w:rsidR="00FC4C1A" w:rsidRDefault="00FC4C1A" w:rsidP="009F3CE7">
            <w:r>
              <w:t>Added FIO functions and various bug fixes</w:t>
            </w:r>
          </w:p>
        </w:tc>
      </w:tr>
    </w:tbl>
    <w:p w14:paraId="0F3CC451" w14:textId="77777777" w:rsidR="00C13FB6" w:rsidRDefault="00C13FB6" w:rsidP="009F3CE7"/>
    <w:p w14:paraId="294414CB" w14:textId="77777777" w:rsidR="003777CF" w:rsidRDefault="003777CF" w:rsidP="009F3CE7">
      <w:r>
        <w:br w:type="page"/>
      </w:r>
    </w:p>
    <w:p w14:paraId="33DE8085" w14:textId="77777777" w:rsidR="00651D69" w:rsidRPr="00651D69" w:rsidRDefault="00651D69" w:rsidP="00651D69">
      <w:pPr>
        <w:pStyle w:val="TOCHeading"/>
      </w:pPr>
      <w:r w:rsidRPr="00651D69">
        <w:lastRenderedPageBreak/>
        <w:t>Contents</w:t>
      </w:r>
    </w:p>
    <w:sdt>
      <w:sdtPr>
        <w:rPr>
          <w:rFonts w:asciiTheme="minorHAnsi" w:eastAsiaTheme="minorHAnsi" w:hAnsiTheme="minorHAnsi" w:cstheme="minorBidi"/>
          <w:b w:val="0"/>
          <w:bCs/>
          <w:color w:val="000000" w:themeColor="text1"/>
          <w:sz w:val="22"/>
          <w:szCs w:val="22"/>
          <w:lang w:bidi="ar-SA"/>
        </w:rPr>
        <w:id w:val="3906437"/>
        <w:docPartObj>
          <w:docPartGallery w:val="Table of Contents"/>
          <w:docPartUnique/>
        </w:docPartObj>
      </w:sdtPr>
      <w:sdtEndPr>
        <w:rPr>
          <w:rFonts w:ascii="Arial" w:hAnsi="Arial"/>
          <w:bCs w:val="0"/>
          <w:sz w:val="24"/>
        </w:rPr>
      </w:sdtEndPr>
      <w:sdtContent>
        <w:p w14:paraId="79F540CF" w14:textId="77777777" w:rsidR="00FC4C1A" w:rsidRDefault="00754DA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r>
            <w:fldChar w:fldCharType="begin"/>
          </w:r>
          <w:r w:rsidR="002B5D9D">
            <w:instrText xml:space="preserve"> TOC \o "2-2" \h \z \t "Heading 1,1" </w:instrText>
          </w:r>
          <w:r>
            <w:fldChar w:fldCharType="separate"/>
          </w:r>
          <w:hyperlink w:anchor="_Toc527705174" w:history="1">
            <w:r w:rsidR="00FC4C1A" w:rsidRPr="00F0076F">
              <w:rPr>
                <w:rStyle w:val="Hyperlink"/>
                <w:noProof/>
              </w:rPr>
              <w:t>Change History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_Toc527705174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2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50C444E0" w14:textId="77777777" w:rsidR="00FC4C1A" w:rsidRDefault="00220C9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7705175" w:history="1">
            <w:r w:rsidR="00FC4C1A" w:rsidRPr="00F0076F">
              <w:rPr>
                <w:rStyle w:val="Hyperlink"/>
                <w:noProof/>
              </w:rPr>
              <w:t>Introduction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_Toc527705175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4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14933300" w14:textId="77777777" w:rsidR="00FC4C1A" w:rsidRDefault="00220C9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7705176" w:history="1">
            <w:r w:rsidR="00FC4C1A" w:rsidRPr="00F0076F">
              <w:rPr>
                <w:rStyle w:val="Hyperlink"/>
                <w:noProof/>
              </w:rPr>
              <w:t>Modules Supported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_Toc527705176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5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6E183082" w14:textId="77777777" w:rsidR="00FC4C1A" w:rsidRDefault="00220C9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7705177" w:history="1">
            <w:r w:rsidR="00FC4C1A" w:rsidRPr="00F0076F">
              <w:rPr>
                <w:rStyle w:val="Hyperlink"/>
                <w:noProof/>
              </w:rPr>
              <w:t>Requirements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_Toc527705177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6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3109DD32" w14:textId="77777777" w:rsidR="00FC4C1A" w:rsidRDefault="00220C9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7705178" w:history="1">
            <w:r w:rsidR="00FC4C1A" w:rsidRPr="00F0076F">
              <w:rPr>
                <w:rStyle w:val="Hyperlink"/>
                <w:noProof/>
              </w:rPr>
              <w:t>Installation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_Toc527705178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6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62778547" w14:textId="77777777" w:rsidR="00FC4C1A" w:rsidRDefault="00220C98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7705179" w:history="1">
            <w:r w:rsidR="00FC4C1A" w:rsidRPr="00F0076F">
              <w:rPr>
                <w:rStyle w:val="Hyperlink"/>
                <w:noProof/>
              </w:rPr>
              <w:t>Python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_Toc527705179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6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1E40E4E3" w14:textId="77777777" w:rsidR="00FC4C1A" w:rsidRDefault="00220C98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7705180" w:history="1">
            <w:r w:rsidR="00FC4C1A" w:rsidRPr="00F0076F">
              <w:rPr>
                <w:rStyle w:val="Hyperlink"/>
                <w:noProof/>
              </w:rPr>
              <w:t>QuarchPy Package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_Toc527705180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6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3A99A81D" w14:textId="77777777" w:rsidR="00FC4C1A" w:rsidRDefault="00220C98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7705181" w:history="1">
            <w:r w:rsidR="00FC4C1A" w:rsidRPr="00F0076F">
              <w:rPr>
                <w:rStyle w:val="Hyperlink"/>
                <w:noProof/>
              </w:rPr>
              <w:t>Linux USB Permissions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_Toc527705181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8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33D33D99" w14:textId="77777777" w:rsidR="00FC4C1A" w:rsidRDefault="00220C9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7705182" w:history="1">
            <w:r w:rsidR="00FC4C1A" w:rsidRPr="00F0076F">
              <w:rPr>
                <w:rStyle w:val="Hyperlink"/>
                <w:noProof/>
              </w:rPr>
              <w:t>Basic Setup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_Toc527705182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9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49EEE0FC" w14:textId="77777777" w:rsidR="00FC4C1A" w:rsidRDefault="00220C9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7705183" w:history="1">
            <w:r w:rsidR="00FC4C1A" w:rsidRPr="00F0076F">
              <w:rPr>
                <w:rStyle w:val="Hyperlink"/>
                <w:noProof/>
              </w:rPr>
              <w:t>QuarchPy API Listings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_Toc527705183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11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6C3A0B8C" w14:textId="77777777" w:rsidR="00FC4C1A" w:rsidRDefault="00220C98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7705184" w:history="1">
            <w:r w:rsidR="00FC4C1A" w:rsidRPr="00F0076F">
              <w:rPr>
                <w:rStyle w:val="Hyperlink"/>
                <w:noProof/>
              </w:rPr>
              <w:t>Class descriptions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_Toc527705184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11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09D9D833" w14:textId="77777777" w:rsidR="00FC4C1A" w:rsidRDefault="00220C98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7705185" w:history="1">
            <w:r w:rsidR="00FC4C1A" w:rsidRPr="00F0076F">
              <w:rPr>
                <w:rStyle w:val="Hyperlink"/>
                <w:noProof/>
              </w:rPr>
              <w:t>Helper functions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_Toc527705185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18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0547C405" w14:textId="77777777" w:rsidR="00FC4C1A" w:rsidRDefault="00220C98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7705186" w:history="1">
            <w:r w:rsidR="00FC4C1A" w:rsidRPr="00F0076F">
              <w:rPr>
                <w:rStyle w:val="Hyperlink"/>
                <w:noProof/>
              </w:rPr>
              <w:t>FIO specific functions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_Toc527705186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20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2D379CBB" w14:textId="77777777" w:rsidR="00FC4C1A" w:rsidRDefault="00220C9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7705187" w:history="1">
            <w:r w:rsidR="00FC4C1A" w:rsidRPr="00F0076F">
              <w:rPr>
                <w:rStyle w:val="Hyperlink"/>
                <w:noProof/>
              </w:rPr>
              <w:t>Customer support from Quarch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_Toc527705187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21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49846C27" w14:textId="77777777" w:rsidR="00FC4C1A" w:rsidRDefault="00220C98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7705188" w:history="1">
            <w:r w:rsidR="00FC4C1A" w:rsidRPr="00F0076F">
              <w:rPr>
                <w:rStyle w:val="Hyperlink"/>
                <w:noProof/>
              </w:rPr>
              <w:t>Access support from the Quarch website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_Toc527705188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21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7835F32D" w14:textId="77777777" w:rsidR="00FC4C1A" w:rsidRDefault="00220C98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7705189" w:history="1">
            <w:r w:rsidR="00FC4C1A" w:rsidRPr="00F0076F">
              <w:rPr>
                <w:rStyle w:val="Hyperlink"/>
                <w:noProof/>
              </w:rPr>
              <w:t>Find discussion topics, support information and testing ideas.</w:t>
            </w:r>
            <w:r w:rsidR="00FC4C1A">
              <w:rPr>
                <w:noProof/>
                <w:webHidden/>
              </w:rPr>
              <w:tab/>
            </w:r>
            <w:r w:rsidR="00FC4C1A">
              <w:rPr>
                <w:noProof/>
                <w:webHidden/>
              </w:rPr>
              <w:fldChar w:fldCharType="begin"/>
            </w:r>
            <w:r w:rsidR="00FC4C1A">
              <w:rPr>
                <w:noProof/>
                <w:webHidden/>
              </w:rPr>
              <w:instrText xml:space="preserve"> PAGEREF _Toc527705189 \h </w:instrText>
            </w:r>
            <w:r w:rsidR="00FC4C1A">
              <w:rPr>
                <w:noProof/>
                <w:webHidden/>
              </w:rPr>
            </w:r>
            <w:r w:rsidR="00FC4C1A">
              <w:rPr>
                <w:noProof/>
                <w:webHidden/>
              </w:rPr>
              <w:fldChar w:fldCharType="separate"/>
            </w:r>
            <w:r w:rsidR="00261F96">
              <w:rPr>
                <w:noProof/>
                <w:webHidden/>
              </w:rPr>
              <w:t>21</w:t>
            </w:r>
            <w:r w:rsidR="00FC4C1A">
              <w:rPr>
                <w:noProof/>
                <w:webHidden/>
              </w:rPr>
              <w:fldChar w:fldCharType="end"/>
            </w:r>
          </w:hyperlink>
        </w:p>
        <w:p w14:paraId="48BEEB7A" w14:textId="77777777" w:rsidR="00C13FB6" w:rsidRDefault="00754DA8" w:rsidP="009F3CE7">
          <w:r>
            <w:rPr>
              <w:rFonts w:eastAsiaTheme="majorEastAsia" w:cstheme="majorBidi"/>
              <w:b/>
              <w:color w:val="1F4E79" w:themeColor="accent1" w:themeShade="80"/>
              <w:sz w:val="36"/>
              <w:szCs w:val="32"/>
            </w:rPr>
            <w:fldChar w:fldCharType="end"/>
          </w:r>
        </w:p>
      </w:sdtContent>
    </w:sdt>
    <w:p w14:paraId="5F5C70F9" w14:textId="77777777" w:rsidR="001F318D" w:rsidRDefault="001F318D" w:rsidP="009F3CE7">
      <w:pPr>
        <w:rPr>
          <w:rFonts w:eastAsiaTheme="majorEastAsia" w:cstheme="majorBidi"/>
          <w:color w:val="1F4E79" w:themeColor="accent1" w:themeShade="80"/>
          <w:sz w:val="36"/>
          <w:szCs w:val="32"/>
        </w:rPr>
      </w:pPr>
      <w:r>
        <w:br w:type="page"/>
      </w:r>
    </w:p>
    <w:p w14:paraId="7866EF7F" w14:textId="77777777" w:rsidR="00C13FB6" w:rsidRDefault="00275C56" w:rsidP="009F3CE7">
      <w:pPr>
        <w:pStyle w:val="Heading1"/>
      </w:pPr>
      <w:bookmarkStart w:id="63" w:name="_Toc527705175"/>
      <w:r>
        <w:lastRenderedPageBreak/>
        <w:t>Introduction</w:t>
      </w:r>
      <w:bookmarkEnd w:id="63"/>
    </w:p>
    <w:p w14:paraId="1FFEE2AF" w14:textId="77777777" w:rsidR="00275C56" w:rsidRDefault="00275C56" w:rsidP="00275C56">
      <w:r>
        <w:t xml:space="preserve">Quarch modules can be </w:t>
      </w:r>
      <w:r w:rsidR="002033D9">
        <w:t>easily controlled using Python through</w:t>
      </w:r>
      <w:r>
        <w:t xml:space="preserve"> multiple interface options</w:t>
      </w:r>
      <w:r w:rsidR="002033D9">
        <w:t>:</w:t>
      </w:r>
    </w:p>
    <w:p w14:paraId="104B1DAE" w14:textId="77777777" w:rsidR="00275C56" w:rsidRDefault="00275C56" w:rsidP="00275C56">
      <w:pPr>
        <w:pStyle w:val="QBulletlist"/>
      </w:pPr>
      <w:r>
        <w:t>USB</w:t>
      </w:r>
    </w:p>
    <w:p w14:paraId="2CBE6857" w14:textId="77777777" w:rsidR="00275C56" w:rsidRDefault="00275C56" w:rsidP="00275C56">
      <w:pPr>
        <w:pStyle w:val="QBulletlist"/>
      </w:pPr>
      <w:r>
        <w:t>Serial</w:t>
      </w:r>
    </w:p>
    <w:p w14:paraId="1FB59A10" w14:textId="77777777" w:rsidR="00275C56" w:rsidRDefault="00275C56" w:rsidP="00275C56">
      <w:pPr>
        <w:pStyle w:val="QBulletlist"/>
      </w:pPr>
      <w:r>
        <w:t>REST</w:t>
      </w:r>
    </w:p>
    <w:p w14:paraId="14E42418" w14:textId="77777777" w:rsidR="00275C56" w:rsidRDefault="00275C56" w:rsidP="00275C56">
      <w:pPr>
        <w:pStyle w:val="QBulletlist"/>
      </w:pPr>
      <w:r>
        <w:t>Telnet</w:t>
      </w:r>
    </w:p>
    <w:p w14:paraId="0F495CC0" w14:textId="77777777" w:rsidR="00275C56" w:rsidRDefault="00275C56" w:rsidP="002033D9">
      <w:pPr>
        <w:jc w:val="both"/>
      </w:pPr>
      <w:r>
        <w:t xml:space="preserve">QuarchPy </w:t>
      </w:r>
      <w:r w:rsidR="002033D9">
        <w:t xml:space="preserve">is a python package </w:t>
      </w:r>
      <w:r>
        <w:t xml:space="preserve">designed to provide an easy to use API which will work </w:t>
      </w:r>
      <w:r w:rsidR="002033D9">
        <w:t xml:space="preserve">seamlessly </w:t>
      </w:r>
      <w:r>
        <w:t>over any of the communication options.</w:t>
      </w:r>
    </w:p>
    <w:p w14:paraId="0C77F5CA" w14:textId="77777777" w:rsidR="00275C56" w:rsidRDefault="00275C56" w:rsidP="002033D9">
      <w:pPr>
        <w:jc w:val="both"/>
      </w:pPr>
      <w:r>
        <w:t xml:space="preserve">The </w:t>
      </w:r>
      <w:r w:rsidR="002033D9">
        <w:t>package</w:t>
      </w:r>
      <w:r>
        <w:t xml:space="preserve"> contains all prerequisites needed as a single </w:t>
      </w:r>
      <w:proofErr w:type="spellStart"/>
      <w:r w:rsidR="002033D9">
        <w:t>PyPI</w:t>
      </w:r>
      <w:proofErr w:type="spellEnd"/>
      <w:r>
        <w:t xml:space="preserve"> </w:t>
      </w:r>
      <w:r w:rsidR="002033D9">
        <w:t>project</w:t>
      </w:r>
      <w:r>
        <w:t xml:space="preserve"> </w:t>
      </w:r>
      <w:r w:rsidR="002033D9">
        <w:t>w</w:t>
      </w:r>
      <w:r>
        <w:t>hich can be installed from the python online repository or a downloaded local copy.</w:t>
      </w:r>
    </w:p>
    <w:p w14:paraId="711CF729" w14:textId="77777777" w:rsidR="00275C56" w:rsidRDefault="00275C56" w:rsidP="002033D9">
      <w:pPr>
        <w:jc w:val="both"/>
      </w:pPr>
      <w:r>
        <w:t>This makes it easy to install and keep up to date, while also providing you with full access to the source code if you want to make changes or additions.</w:t>
      </w:r>
    </w:p>
    <w:p w14:paraId="7F42C33F" w14:textId="77777777" w:rsidR="00307C0A" w:rsidRDefault="00844804" w:rsidP="00A452F0">
      <w:r>
        <w:t>The package also includes several additional sections</w:t>
      </w:r>
    </w:p>
    <w:p w14:paraId="3F4942B2" w14:textId="77777777" w:rsidR="00844804" w:rsidRDefault="00844804" w:rsidP="00844804">
      <w:pPr>
        <w:pStyle w:val="QBulletlist"/>
      </w:pPr>
      <w:r>
        <w:t>QIS (Quarch Instrument Server)</w:t>
      </w:r>
    </w:p>
    <w:p w14:paraId="78907569" w14:textId="77777777" w:rsidR="00844804" w:rsidRDefault="00844804" w:rsidP="00844804">
      <w:pPr>
        <w:pStyle w:val="QBulletlist"/>
        <w:numPr>
          <w:ilvl w:val="0"/>
          <w:numId w:val="0"/>
        </w:numPr>
        <w:ind w:left="851"/>
      </w:pPr>
      <w:r>
        <w:t>This is a headless Java application which handles all the data and multi-thread intensive work needed to stream high-speed data from Quarch Power Modules.</w:t>
      </w:r>
    </w:p>
    <w:p w14:paraId="58F539AD" w14:textId="77777777" w:rsidR="00844804" w:rsidRDefault="00844804" w:rsidP="00844804">
      <w:pPr>
        <w:pStyle w:val="QBulletlist"/>
        <w:numPr>
          <w:ilvl w:val="0"/>
          <w:numId w:val="0"/>
        </w:numPr>
        <w:ind w:left="851"/>
      </w:pPr>
      <w:r>
        <w:t>While it is possible to control power modules with pure Python code, the efficiency is much poorer and streaming speeds will be limited.</w:t>
      </w:r>
    </w:p>
    <w:p w14:paraId="52B2777D" w14:textId="77777777" w:rsidR="00844804" w:rsidRDefault="00844804" w:rsidP="00844804">
      <w:pPr>
        <w:pStyle w:val="QBulletlist"/>
        <w:numPr>
          <w:ilvl w:val="0"/>
          <w:numId w:val="0"/>
        </w:numPr>
        <w:ind w:left="851"/>
      </w:pPr>
      <w:r>
        <w:t>QIS is automatically started when a ‘QIS’ type connection is requested.</w:t>
      </w:r>
    </w:p>
    <w:p w14:paraId="239EE7DB" w14:textId="77777777" w:rsidR="00844804" w:rsidRDefault="00844804" w:rsidP="00844804">
      <w:pPr>
        <w:pStyle w:val="QBulletlist"/>
      </w:pPr>
      <w:r>
        <w:t>QPS (Quarch Power Studio)</w:t>
      </w:r>
    </w:p>
    <w:p w14:paraId="22317030" w14:textId="77777777" w:rsidR="00844804" w:rsidRDefault="00844804" w:rsidP="00844804">
      <w:pPr>
        <w:pStyle w:val="QBulletlist"/>
        <w:numPr>
          <w:ilvl w:val="0"/>
          <w:numId w:val="0"/>
        </w:numPr>
        <w:ind w:left="851"/>
      </w:pPr>
      <w:r>
        <w:t>This is a Java based application for control of the Quarch Power Modules.  Also available for download from our site, a version is supplied here as QPS can be automated from Python and controlled via script.</w:t>
      </w:r>
    </w:p>
    <w:p w14:paraId="5DA99AAE" w14:textId="77777777" w:rsidR="00844804" w:rsidRDefault="00844804" w:rsidP="00844804">
      <w:pPr>
        <w:pStyle w:val="QBulletlist"/>
        <w:numPr>
          <w:ilvl w:val="0"/>
          <w:numId w:val="0"/>
        </w:numPr>
        <w:ind w:left="851"/>
      </w:pPr>
      <w:r>
        <w:t>If you request a QPS connection, the application will be automatically launched, and you can see the live power data while the automatic capture is running.  This provides a great way to get an overview on the results while running a fully automated test.</w:t>
      </w:r>
    </w:p>
    <w:p w14:paraId="4E9FFCB9" w14:textId="77777777" w:rsidR="00307C0A" w:rsidRDefault="00307C0A">
      <w:pPr>
        <w:spacing w:before="0" w:after="160" w:line="259" w:lineRule="auto"/>
        <w:rPr>
          <w:rFonts w:eastAsiaTheme="majorEastAsia" w:cstheme="majorBidi"/>
          <w:b/>
          <w:color w:val="1F4E79" w:themeColor="accent1" w:themeShade="80"/>
          <w:sz w:val="36"/>
          <w:szCs w:val="32"/>
        </w:rPr>
      </w:pPr>
      <w:r>
        <w:br w:type="page"/>
      </w:r>
    </w:p>
    <w:p w14:paraId="6AAF142E" w14:textId="77777777" w:rsidR="00307C0A" w:rsidRDefault="00307C0A" w:rsidP="00307C0A">
      <w:pPr>
        <w:pStyle w:val="Heading1"/>
      </w:pPr>
      <w:bookmarkStart w:id="64" w:name="_Toc475542642"/>
      <w:bookmarkStart w:id="65" w:name="_Toc527705176"/>
      <w:r>
        <w:lastRenderedPageBreak/>
        <w:t>Modules Supported</w:t>
      </w:r>
      <w:bookmarkEnd w:id="64"/>
      <w:bookmarkEnd w:id="65"/>
    </w:p>
    <w:p w14:paraId="59A613C8" w14:textId="77777777" w:rsidR="00307C0A" w:rsidRDefault="008F36B7" w:rsidP="00307C0A">
      <w:pPr>
        <w:pStyle w:val="QBulletlist"/>
      </w:pPr>
      <w:r>
        <w:t>All breaker/hot-swap modules</w:t>
      </w:r>
    </w:p>
    <w:p w14:paraId="5351CF26" w14:textId="77777777" w:rsidR="00307C0A" w:rsidRDefault="008F36B7" w:rsidP="00307C0A">
      <w:pPr>
        <w:pStyle w:val="QBulletlist"/>
      </w:pPr>
      <w:r>
        <w:t>All Power modules</w:t>
      </w:r>
    </w:p>
    <w:p w14:paraId="0484C970" w14:textId="77777777" w:rsidR="00307C0A" w:rsidRDefault="008F36B7" w:rsidP="00307C0A">
      <w:pPr>
        <w:pStyle w:val="QBulletlist"/>
      </w:pPr>
      <w:r>
        <w:t>All Physical layer switch modules</w:t>
      </w:r>
    </w:p>
    <w:p w14:paraId="75307EFD" w14:textId="77777777" w:rsidR="008F36B7" w:rsidRDefault="008F36B7">
      <w:pPr>
        <w:spacing w:before="0" w:after="160" w:line="259" w:lineRule="auto"/>
        <w:rPr>
          <w:rFonts w:eastAsiaTheme="majorEastAsia" w:cstheme="majorBidi"/>
          <w:b/>
          <w:color w:val="1F4E79" w:themeColor="accent1" w:themeShade="80"/>
          <w:sz w:val="36"/>
          <w:szCs w:val="32"/>
        </w:rPr>
      </w:pPr>
      <w:r>
        <w:br w:type="page"/>
      </w:r>
    </w:p>
    <w:p w14:paraId="60849DAE" w14:textId="77777777" w:rsidR="00275C56" w:rsidRDefault="00275C56" w:rsidP="00275C56">
      <w:pPr>
        <w:pStyle w:val="Heading1"/>
      </w:pPr>
      <w:bookmarkStart w:id="66" w:name="_Toc527705177"/>
      <w:r>
        <w:lastRenderedPageBreak/>
        <w:t>Requirements</w:t>
      </w:r>
      <w:bookmarkEnd w:id="66"/>
    </w:p>
    <w:p w14:paraId="5AA1FA18" w14:textId="77777777" w:rsidR="00275C56" w:rsidRDefault="00275C56" w:rsidP="00275C56">
      <w:pPr>
        <w:pStyle w:val="QBulletlist"/>
      </w:pPr>
      <w:r>
        <w:t>Windows or Linux PC</w:t>
      </w:r>
    </w:p>
    <w:p w14:paraId="13045B6A" w14:textId="77777777" w:rsidR="00275C56" w:rsidRDefault="00275C56" w:rsidP="00275C56">
      <w:pPr>
        <w:pStyle w:val="QBulletlist"/>
      </w:pPr>
      <w:r>
        <w:t>Python 2.x or Python 3.x</w:t>
      </w:r>
    </w:p>
    <w:p w14:paraId="2933AC2E" w14:textId="77777777" w:rsidR="00275C56" w:rsidRDefault="00275C56" w:rsidP="004B504E">
      <w:pPr>
        <w:pStyle w:val="QBulletlist"/>
      </w:pPr>
      <w:r>
        <w:t>Quarch USB driver (Windows</w:t>
      </w:r>
      <w:r w:rsidR="004B504E">
        <w:t xml:space="preserve"> only)</w:t>
      </w:r>
    </w:p>
    <w:p w14:paraId="3E611CCE" w14:textId="77777777" w:rsidR="004B504E" w:rsidRDefault="004B504E" w:rsidP="004B504E">
      <w:pPr>
        <w:pStyle w:val="Heading1"/>
      </w:pPr>
      <w:bookmarkStart w:id="67" w:name="_Toc527705178"/>
      <w:r>
        <w:t>Installation</w:t>
      </w:r>
      <w:bookmarkEnd w:id="67"/>
    </w:p>
    <w:p w14:paraId="2E9AD83D" w14:textId="77777777" w:rsidR="004B504E" w:rsidRDefault="004B504E" w:rsidP="004B504E">
      <w:pPr>
        <w:pStyle w:val="Heading2"/>
      </w:pPr>
      <w:bookmarkStart w:id="68" w:name="_Toc527705179"/>
      <w:r>
        <w:t>Python</w:t>
      </w:r>
      <w:bookmarkEnd w:id="68"/>
    </w:p>
    <w:p w14:paraId="056667FE" w14:textId="77777777" w:rsidR="004B504E" w:rsidRPr="001C01F8" w:rsidRDefault="00E46828" w:rsidP="00644997">
      <w:pPr>
        <w:jc w:val="both"/>
        <w:rPr>
          <w:kern w:val="24"/>
        </w:rPr>
      </w:pPr>
      <w:r>
        <w:rPr>
          <w:kern w:val="24"/>
        </w:rPr>
        <w:t>If Python is not</w:t>
      </w:r>
      <w:r w:rsidR="004B504E" w:rsidRPr="001C01F8">
        <w:rPr>
          <w:kern w:val="24"/>
        </w:rPr>
        <w:t xml:space="preserve"> installed on your system</w:t>
      </w:r>
      <w:r>
        <w:rPr>
          <w:kern w:val="24"/>
        </w:rPr>
        <w:t>,</w:t>
      </w:r>
      <w:r w:rsidR="004B504E" w:rsidRPr="001C01F8">
        <w:rPr>
          <w:kern w:val="24"/>
        </w:rPr>
        <w:t xml:space="preserve"> go to</w:t>
      </w:r>
      <w:r w:rsidR="001C01F8" w:rsidRPr="001C01F8">
        <w:rPr>
          <w:kern w:val="24"/>
        </w:rPr>
        <w:t xml:space="preserve"> </w:t>
      </w:r>
      <w:hyperlink r:id="rId9" w:history="1">
        <w:r w:rsidR="004B504E" w:rsidRPr="001C01F8">
          <w:rPr>
            <w:rStyle w:val="Hyperlink"/>
            <w:kern w:val="24"/>
          </w:rPr>
          <w:t>https://www.python.org/downloads/</w:t>
        </w:r>
      </w:hyperlink>
      <w:r w:rsidR="004B504E" w:rsidRPr="001C01F8">
        <w:rPr>
          <w:kern w:val="24"/>
        </w:rPr>
        <w:t xml:space="preserve"> </w:t>
      </w:r>
      <w:r>
        <w:rPr>
          <w:kern w:val="24"/>
        </w:rPr>
        <w:t>and choose</w:t>
      </w:r>
      <w:r w:rsidR="004B504E" w:rsidRPr="001C01F8">
        <w:rPr>
          <w:kern w:val="24"/>
        </w:rPr>
        <w:t xml:space="preserve"> the relevant version for your system</w:t>
      </w:r>
      <w:r w:rsidR="003D22B9" w:rsidRPr="001C01F8">
        <w:rPr>
          <w:kern w:val="24"/>
        </w:rPr>
        <w:t>.</w:t>
      </w:r>
    </w:p>
    <w:p w14:paraId="44B027DB" w14:textId="77777777" w:rsidR="004B504E" w:rsidRDefault="004B504E" w:rsidP="001C01F8">
      <w:pPr>
        <w:jc w:val="both"/>
      </w:pPr>
      <w:r>
        <w:t xml:space="preserve">Under Windows </w:t>
      </w:r>
      <w:r w:rsidR="00964C65">
        <w:t>it is sensible to</w:t>
      </w:r>
      <w:r>
        <w:t xml:space="preserve"> </w:t>
      </w:r>
      <w:r w:rsidR="00964C65">
        <w:t>en</w:t>
      </w:r>
      <w:r>
        <w:t xml:space="preserve">sure the Python installation directory and </w:t>
      </w:r>
      <w:proofErr w:type="spellStart"/>
      <w:r>
        <w:t>PythonXX</w:t>
      </w:r>
      <w:proofErr w:type="spellEnd"/>
      <w:r>
        <w:t xml:space="preserve">\Scripts are included in the PATH environment variable. See </w:t>
      </w:r>
      <w:hyperlink r:id="rId10" w:anchor="excursus-setting-environment-variables" w:history="1">
        <w:r w:rsidRPr="004B504E">
          <w:rPr>
            <w:rStyle w:val="Hyperlink"/>
          </w:rPr>
          <w:t>HERE</w:t>
        </w:r>
      </w:hyperlink>
      <w:r>
        <w:t xml:space="preserve"> for</w:t>
      </w:r>
      <w:r w:rsidRPr="004B504E">
        <w:t xml:space="preserve"> </w:t>
      </w:r>
      <w:r>
        <w:t>instructions on how to do this.</w:t>
      </w:r>
    </w:p>
    <w:p w14:paraId="34F5D952" w14:textId="77777777" w:rsidR="00275C56" w:rsidRDefault="00275C56" w:rsidP="00275C56">
      <w:pPr>
        <w:pStyle w:val="QBulletlist"/>
        <w:numPr>
          <w:ilvl w:val="0"/>
          <w:numId w:val="0"/>
        </w:numPr>
      </w:pPr>
    </w:p>
    <w:p w14:paraId="569EF3AF" w14:textId="77777777" w:rsidR="00275C56" w:rsidRDefault="00275C56" w:rsidP="00275C56">
      <w:pPr>
        <w:pStyle w:val="QBulletlist"/>
        <w:numPr>
          <w:ilvl w:val="0"/>
          <w:numId w:val="0"/>
        </w:numPr>
      </w:pPr>
    </w:p>
    <w:p w14:paraId="2AF752B2" w14:textId="77777777" w:rsidR="00C13FB6" w:rsidRDefault="00975CEA" w:rsidP="00975CEA">
      <w:pPr>
        <w:pStyle w:val="Heading2"/>
      </w:pPr>
      <w:bookmarkStart w:id="69" w:name="_Toc527705180"/>
      <w:r>
        <w:t xml:space="preserve">QuarchPy </w:t>
      </w:r>
      <w:r w:rsidR="002033D9">
        <w:t>Package</w:t>
      </w:r>
      <w:bookmarkEnd w:id="69"/>
    </w:p>
    <w:p w14:paraId="6D2C537F" w14:textId="77777777" w:rsidR="00975CEA" w:rsidRDefault="00975CEA" w:rsidP="00AE6074">
      <w:pPr>
        <w:jc w:val="both"/>
      </w:pPr>
      <w:r>
        <w:t xml:space="preserve">The Quarch Python </w:t>
      </w:r>
      <w:r w:rsidR="002033D9">
        <w:t>package</w:t>
      </w:r>
      <w:r>
        <w:t xml:space="preserve"> can be installed from the Python web repository (ass</w:t>
      </w:r>
      <w:r w:rsidR="001C01F8">
        <w:t>uming you have internet access)</w:t>
      </w:r>
      <w:r>
        <w:t xml:space="preserve"> or via the download from our site which contained this document.</w:t>
      </w:r>
    </w:p>
    <w:p w14:paraId="588C315C" w14:textId="77777777" w:rsidR="00975CEA" w:rsidRDefault="00975CEA" w:rsidP="00975CEA">
      <w:pPr>
        <w:pStyle w:val="Heading3"/>
      </w:pPr>
      <w:r>
        <w:t>Web Install</w:t>
      </w:r>
    </w:p>
    <w:p w14:paraId="154E8AF0" w14:textId="77777777" w:rsidR="00975CEA" w:rsidRDefault="00975CEA" w:rsidP="00975CEA">
      <w:r>
        <w:t>From the command line:</w:t>
      </w:r>
    </w:p>
    <w:p w14:paraId="0134DDFA" w14:textId="77777777" w:rsidR="00975CEA" w:rsidRPr="0077550D" w:rsidRDefault="00975CEA" w:rsidP="0077550D">
      <w:pPr>
        <w:pStyle w:val="Code"/>
        <w:rPr>
          <w:b/>
        </w:rPr>
      </w:pPr>
      <w:r w:rsidRPr="0077550D">
        <w:rPr>
          <w:b/>
        </w:rPr>
        <w:t xml:space="preserve">&gt;pip install </w:t>
      </w:r>
      <w:proofErr w:type="spellStart"/>
      <w:r w:rsidRPr="0077550D">
        <w:rPr>
          <w:b/>
        </w:rPr>
        <w:t>quarchpy</w:t>
      </w:r>
      <w:proofErr w:type="spellEnd"/>
    </w:p>
    <w:p w14:paraId="6434698E" w14:textId="77777777" w:rsidR="00975CEA" w:rsidRDefault="001C01F8" w:rsidP="00975CEA">
      <w:r>
        <w:t>If this fails, your path to “</w:t>
      </w:r>
      <w:r w:rsidR="00975CEA">
        <w:t>pip</w:t>
      </w:r>
      <w:r>
        <w:t>”</w:t>
      </w:r>
      <w:r w:rsidR="00975CEA">
        <w:t xml:space="preserve"> may not be set, you can instead run</w:t>
      </w:r>
      <w:r w:rsidR="00E933BB">
        <w:t>:</w:t>
      </w:r>
    </w:p>
    <w:p w14:paraId="49C24D18" w14:textId="77777777" w:rsidR="00975CEA" w:rsidRPr="0077550D" w:rsidRDefault="00975CEA" w:rsidP="0077550D">
      <w:pPr>
        <w:pStyle w:val="Code"/>
        <w:rPr>
          <w:b/>
        </w:rPr>
      </w:pPr>
      <w:r w:rsidRPr="0077550D">
        <w:rPr>
          <w:b/>
        </w:rPr>
        <w:t xml:space="preserve">&gt;python –m pip </w:t>
      </w:r>
      <w:proofErr w:type="gramStart"/>
      <w:r w:rsidRPr="0077550D">
        <w:rPr>
          <w:b/>
        </w:rPr>
        <w:t>install</w:t>
      </w:r>
      <w:proofErr w:type="gramEnd"/>
      <w:r w:rsidRPr="0077550D">
        <w:rPr>
          <w:b/>
        </w:rPr>
        <w:t xml:space="preserve"> </w:t>
      </w:r>
      <w:proofErr w:type="spellStart"/>
      <w:r w:rsidRPr="0077550D">
        <w:rPr>
          <w:b/>
        </w:rPr>
        <w:t>quarchpy</w:t>
      </w:r>
      <w:proofErr w:type="spellEnd"/>
    </w:p>
    <w:p w14:paraId="3E147539" w14:textId="77777777" w:rsidR="00975CEA" w:rsidRDefault="00975CEA" w:rsidP="00975CEA">
      <w:pPr>
        <w:pStyle w:val="Heading3"/>
      </w:pPr>
      <w:r>
        <w:t>Local Install</w:t>
      </w:r>
    </w:p>
    <w:p w14:paraId="31E1EDF0" w14:textId="77777777" w:rsidR="00975CEA" w:rsidRDefault="00975CEA" w:rsidP="001C01F8">
      <w:pPr>
        <w:jc w:val="both"/>
      </w:pPr>
      <w:r>
        <w:t xml:space="preserve">If you want to install from a downloaded </w:t>
      </w:r>
      <w:r w:rsidR="00DA2E06">
        <w:t>.</w:t>
      </w:r>
      <w:proofErr w:type="spellStart"/>
      <w:r w:rsidR="00DA2E06">
        <w:t>whl</w:t>
      </w:r>
      <w:proofErr w:type="spellEnd"/>
      <w:r w:rsidR="00DA2E06">
        <w:t xml:space="preserve"> file</w:t>
      </w:r>
      <w:r>
        <w:t xml:space="preserve">, </w:t>
      </w:r>
      <w:r w:rsidR="00DA2E06">
        <w:t xml:space="preserve">download the file from </w:t>
      </w:r>
      <w:r w:rsidR="00DA2E06" w:rsidRPr="00DA2E06">
        <w:t>https://pypi.org/manage/project/quarchpy/releases/</w:t>
      </w:r>
      <w:r>
        <w:t>, navigate to the folder</w:t>
      </w:r>
      <w:r w:rsidR="00170F93">
        <w:t xml:space="preserve"> containing the </w:t>
      </w:r>
      <w:r w:rsidR="00DA2E06" w:rsidRPr="00DA2E06">
        <w:t>quarchpy-</w:t>
      </w:r>
      <w:r w:rsidR="00DA2E06">
        <w:t>x</w:t>
      </w:r>
      <w:r w:rsidR="00DA2E06" w:rsidRPr="00DA2E06">
        <w:t>.</w:t>
      </w:r>
      <w:r w:rsidR="00DA2E06">
        <w:t>y</w:t>
      </w:r>
      <w:r w:rsidR="00DA2E06" w:rsidRPr="00DA2E06">
        <w:t>.</w:t>
      </w:r>
      <w:r w:rsidR="00DA2E06">
        <w:t>z</w:t>
      </w:r>
      <w:r w:rsidR="00DA2E06" w:rsidRPr="00DA2E06">
        <w:t>-py2</w:t>
      </w:r>
      <w:r w:rsidR="00DA2E06">
        <w:t>.py3</w:t>
      </w:r>
      <w:r w:rsidR="00DA2E06" w:rsidRPr="00DA2E06">
        <w:t>-none-any.whl</w:t>
      </w:r>
      <w:r w:rsidR="00170F93">
        <w:t xml:space="preserve"> file</w:t>
      </w:r>
      <w:r>
        <w:t xml:space="preserve"> and run</w:t>
      </w:r>
      <w:r w:rsidR="00E933BB">
        <w:t>:</w:t>
      </w:r>
    </w:p>
    <w:p w14:paraId="4371EF0C" w14:textId="77777777" w:rsidR="00975CEA" w:rsidRPr="0077550D" w:rsidRDefault="00975CEA" w:rsidP="0077550D">
      <w:pPr>
        <w:pStyle w:val="Code"/>
        <w:rPr>
          <w:b/>
        </w:rPr>
      </w:pPr>
      <w:r w:rsidRPr="0077550D">
        <w:rPr>
          <w:b/>
        </w:rPr>
        <w:t xml:space="preserve">&gt;pip install </w:t>
      </w:r>
      <w:r w:rsidR="00DA2E06" w:rsidRPr="00DA2E06">
        <w:rPr>
          <w:b/>
        </w:rPr>
        <w:t>quarchpy-x.y.z-py2.py3-none-any.whl</w:t>
      </w:r>
    </w:p>
    <w:p w14:paraId="04EC778E" w14:textId="77777777" w:rsidR="00975CEA" w:rsidRDefault="00975CEA" w:rsidP="00975CEA">
      <w:r>
        <w:t>If this fails, your path to ‘pip’ may not be set, you can instead run</w:t>
      </w:r>
      <w:r w:rsidR="00E933BB">
        <w:t>:</w:t>
      </w:r>
    </w:p>
    <w:p w14:paraId="7EB32E0A" w14:textId="77777777" w:rsidR="00DA2E06" w:rsidRDefault="00975CEA" w:rsidP="00DA2E06">
      <w:pPr>
        <w:pStyle w:val="Code"/>
      </w:pPr>
      <w:r w:rsidRPr="0077550D">
        <w:rPr>
          <w:b/>
        </w:rPr>
        <w:lastRenderedPageBreak/>
        <w:t xml:space="preserve">&gt;python –m pip </w:t>
      </w:r>
      <w:proofErr w:type="gramStart"/>
      <w:r w:rsidRPr="0077550D">
        <w:rPr>
          <w:b/>
        </w:rPr>
        <w:t>install</w:t>
      </w:r>
      <w:proofErr w:type="gramEnd"/>
      <w:r w:rsidRPr="0077550D">
        <w:rPr>
          <w:b/>
        </w:rPr>
        <w:t xml:space="preserve"> </w:t>
      </w:r>
      <w:r w:rsidR="00DA2E06" w:rsidRPr="00DA2E06">
        <w:rPr>
          <w:b/>
        </w:rPr>
        <w:t>quarchpy-x.y.z-py2.py3-none-any.whl</w:t>
      </w:r>
      <w:r w:rsidR="00DA2E06">
        <w:t xml:space="preserve"> </w:t>
      </w:r>
    </w:p>
    <w:p w14:paraId="3AFA4353" w14:textId="77777777" w:rsidR="00975CEA" w:rsidRDefault="00170F93" w:rsidP="00DA2E06">
      <w:pPr>
        <w:pStyle w:val="Code"/>
      </w:pPr>
      <w:r>
        <w:t>Upgrade</w:t>
      </w:r>
    </w:p>
    <w:p w14:paraId="2DF58D36" w14:textId="77777777" w:rsidR="00975CEA" w:rsidRDefault="00975CEA" w:rsidP="00975CEA">
      <w:r>
        <w:t>If you already have QuarchPy installed, you will get a failure message.  If you want to upgrade to a new version, you need to add the ‘</w:t>
      </w:r>
      <w:r w:rsidR="0077550D">
        <w:t>--upgrade</w:t>
      </w:r>
      <w:r>
        <w:t>’</w:t>
      </w:r>
      <w:r w:rsidR="0077550D">
        <w:t xml:space="preserve"> command:</w:t>
      </w:r>
    </w:p>
    <w:p w14:paraId="40372416" w14:textId="77777777" w:rsidR="0077550D" w:rsidRPr="0077550D" w:rsidRDefault="0077550D" w:rsidP="0077550D">
      <w:pPr>
        <w:pStyle w:val="Code"/>
        <w:rPr>
          <w:b/>
        </w:rPr>
      </w:pPr>
      <w:r w:rsidRPr="0077550D">
        <w:rPr>
          <w:b/>
        </w:rPr>
        <w:t xml:space="preserve">&gt;pip install --upgrade </w:t>
      </w:r>
      <w:proofErr w:type="spellStart"/>
      <w:r w:rsidRPr="0077550D">
        <w:rPr>
          <w:b/>
        </w:rPr>
        <w:t>quarchpy</w:t>
      </w:r>
      <w:proofErr w:type="spellEnd"/>
    </w:p>
    <w:p w14:paraId="1E70472C" w14:textId="77777777" w:rsidR="00170F93" w:rsidRDefault="0077550D" w:rsidP="00170F93">
      <w:r>
        <w:t>The --upgrade command can similarly be used in any of the other examples, to load from a local install folder</w:t>
      </w:r>
      <w:r w:rsidR="00E933BB">
        <w:t>.</w:t>
      </w:r>
    </w:p>
    <w:p w14:paraId="54671B08" w14:textId="77777777" w:rsidR="00A93599" w:rsidRDefault="00170F93">
      <w:pPr>
        <w:spacing w:before="0" w:after="160" w:line="259" w:lineRule="auto"/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  <w:r>
        <w:t xml:space="preserve"> </w:t>
      </w:r>
      <w:r w:rsidR="00A93599">
        <w:br w:type="page"/>
      </w:r>
    </w:p>
    <w:p w14:paraId="1284D6A7" w14:textId="77777777" w:rsidR="00A93599" w:rsidRDefault="00A93599" w:rsidP="00A93599">
      <w:pPr>
        <w:pStyle w:val="Heading2"/>
      </w:pPr>
      <w:bookmarkStart w:id="70" w:name="_Toc527705181"/>
      <w:r>
        <w:lastRenderedPageBreak/>
        <w:t>Linux USB Permissions</w:t>
      </w:r>
      <w:bookmarkEnd w:id="70"/>
    </w:p>
    <w:p w14:paraId="0D2B88DB" w14:textId="77777777" w:rsidR="00A93599" w:rsidRDefault="000C20AB" w:rsidP="009851B0">
      <w:pPr>
        <w:spacing w:after="200"/>
        <w:jc w:val="both"/>
        <w:rPr>
          <w:b/>
        </w:rPr>
      </w:pPr>
      <w:r>
        <w:t>Linux systems</w:t>
      </w:r>
      <w:r w:rsidR="009851B0">
        <w:t xml:space="preserve"> require </w:t>
      </w:r>
      <w:r>
        <w:t>administrative rights</w:t>
      </w:r>
      <w:r w:rsidR="009851B0">
        <w:t xml:space="preserve"> to run python scripts for modules connected via USB</w:t>
      </w:r>
      <w:r>
        <w:t xml:space="preserve">. </w:t>
      </w:r>
      <w:r w:rsidR="009851B0">
        <w:t>You can do that by running your script as root (</w:t>
      </w:r>
      <w:proofErr w:type="spellStart"/>
      <w:r w:rsidR="009851B0">
        <w:t>sudo</w:t>
      </w:r>
      <w:proofErr w:type="spellEnd"/>
      <w:r w:rsidR="009851B0">
        <w:t xml:space="preserve"> command) or changing the </w:t>
      </w:r>
      <w:r w:rsidR="00A93599">
        <w:t>default USB permissions</w:t>
      </w:r>
      <w:r w:rsidR="009851B0">
        <w:t xml:space="preserve">. </w:t>
      </w:r>
      <w:r w:rsidR="00A93599">
        <w:t xml:space="preserve">This is done by creating a text file called </w:t>
      </w:r>
      <w:r w:rsidR="00A93599">
        <w:rPr>
          <w:b/>
        </w:rPr>
        <w:t>Quarch-permissions-</w:t>
      </w:r>
      <w:proofErr w:type="spellStart"/>
      <w:r w:rsidR="00A93599">
        <w:rPr>
          <w:b/>
        </w:rPr>
        <w:t>usb.rules</w:t>
      </w:r>
      <w:proofErr w:type="spellEnd"/>
    </w:p>
    <w:p w14:paraId="5A2DF846" w14:textId="77777777" w:rsidR="00A93599" w:rsidRDefault="00A93599" w:rsidP="00A93599">
      <w:pPr>
        <w:spacing w:after="200"/>
      </w:pPr>
      <w:r>
        <w:t>For ubuntu systems, you need to enter into that file:</w:t>
      </w:r>
    </w:p>
    <w:p w14:paraId="309A708B" w14:textId="77777777" w:rsidR="00A93599" w:rsidRDefault="00A93599" w:rsidP="00E933BB">
      <w:pPr>
        <w:pStyle w:val="Code"/>
        <w:ind w:left="284"/>
      </w:pPr>
      <w:r>
        <w:t>SUBSYSTEM == “</w:t>
      </w:r>
      <w:proofErr w:type="spellStart"/>
      <w:r>
        <w:t>usb</w:t>
      </w:r>
      <w:proofErr w:type="spellEnd"/>
      <w:r>
        <w:t xml:space="preserve">”, </w:t>
      </w:r>
      <w:proofErr w:type="gramStart"/>
      <w:r>
        <w:t>ATTRS{</w:t>
      </w:r>
      <w:proofErr w:type="spellStart"/>
      <w:proofErr w:type="gramEnd"/>
      <w:r>
        <w:t>idVendor</w:t>
      </w:r>
      <w:proofErr w:type="spellEnd"/>
      <w:r>
        <w:t>}==”16d0”, MODE=”0666”</w:t>
      </w:r>
    </w:p>
    <w:p w14:paraId="2FDC598B" w14:textId="77777777" w:rsidR="00A93599" w:rsidRDefault="00A93599" w:rsidP="00E933BB">
      <w:pPr>
        <w:pStyle w:val="Code"/>
        <w:ind w:left="284"/>
      </w:pPr>
      <w:r>
        <w:t>SUBSYSTEM == “</w:t>
      </w:r>
      <w:proofErr w:type="spellStart"/>
      <w:r>
        <w:t>usb_device</w:t>
      </w:r>
      <w:proofErr w:type="spellEnd"/>
      <w:r>
        <w:t xml:space="preserve">”, </w:t>
      </w:r>
      <w:proofErr w:type="gramStart"/>
      <w:r>
        <w:t>ATTRS{</w:t>
      </w:r>
      <w:proofErr w:type="spellStart"/>
      <w:proofErr w:type="gramEnd"/>
      <w:r>
        <w:t>idVendor</w:t>
      </w:r>
      <w:proofErr w:type="spellEnd"/>
      <w:r>
        <w:t>}==”16d0”, MODE=”0666”</w:t>
      </w:r>
    </w:p>
    <w:p w14:paraId="3363E331" w14:textId="77777777" w:rsidR="00A93599" w:rsidRDefault="00A93599" w:rsidP="00A93599">
      <w:pPr>
        <w:spacing w:after="200"/>
      </w:pPr>
      <w:r>
        <w:t>For Centos systems, you need:</w:t>
      </w:r>
    </w:p>
    <w:p w14:paraId="1A0FA366" w14:textId="77777777" w:rsidR="00A93599" w:rsidRDefault="00A93599" w:rsidP="00E933BB">
      <w:pPr>
        <w:pStyle w:val="Code"/>
        <w:ind w:left="284"/>
      </w:pPr>
      <w:r>
        <w:t>SUBSYSTEM == “</w:t>
      </w:r>
      <w:proofErr w:type="spellStart"/>
      <w:r>
        <w:t>usb</w:t>
      </w:r>
      <w:proofErr w:type="spellEnd"/>
      <w:r>
        <w:t xml:space="preserve">”, </w:t>
      </w:r>
      <w:proofErr w:type="gramStart"/>
      <w:r>
        <w:t>ATTRS{</w:t>
      </w:r>
      <w:proofErr w:type="spellStart"/>
      <w:proofErr w:type="gramEnd"/>
      <w:r>
        <w:t>idVendor</w:t>
      </w:r>
      <w:proofErr w:type="spellEnd"/>
      <w:r>
        <w:t>}==”16d0”, GROUP=”users”, MODE=”0666”</w:t>
      </w:r>
    </w:p>
    <w:p w14:paraId="64FC364D" w14:textId="77777777" w:rsidR="00A93599" w:rsidRDefault="00A93599" w:rsidP="00E933BB">
      <w:pPr>
        <w:pStyle w:val="Code"/>
        <w:ind w:left="284"/>
      </w:pPr>
      <w:r>
        <w:t>SUBSYSTEM == “</w:t>
      </w:r>
      <w:proofErr w:type="spellStart"/>
      <w:r>
        <w:t>usb_device</w:t>
      </w:r>
      <w:proofErr w:type="spellEnd"/>
      <w:r>
        <w:t xml:space="preserve">”, </w:t>
      </w:r>
      <w:proofErr w:type="gramStart"/>
      <w:r>
        <w:t>ATTRS{</w:t>
      </w:r>
      <w:proofErr w:type="spellStart"/>
      <w:proofErr w:type="gramEnd"/>
      <w:r>
        <w:t>idVendor</w:t>
      </w:r>
      <w:proofErr w:type="spellEnd"/>
      <w:r>
        <w:t>}==”16d0”, GROUP=”users”, MODE=”0666”</w:t>
      </w:r>
    </w:p>
    <w:p w14:paraId="3ABC154B" w14:textId="77777777" w:rsidR="00A93599" w:rsidRDefault="00A93599" w:rsidP="00A93599">
      <w:pPr>
        <w:spacing w:after="200"/>
      </w:pPr>
      <w:r>
        <w:t>This file needs to be placed in /</w:t>
      </w:r>
      <w:proofErr w:type="spellStart"/>
      <w:r>
        <w:t>etc</w:t>
      </w:r>
      <w:proofErr w:type="spellEnd"/>
      <w:r>
        <w:t>/</w:t>
      </w:r>
      <w:proofErr w:type="spellStart"/>
      <w:r>
        <w:t>udev</w:t>
      </w:r>
      <w:proofErr w:type="spellEnd"/>
      <w:r>
        <w:t>/</w:t>
      </w:r>
      <w:proofErr w:type="spellStart"/>
      <w:proofErr w:type="gramStart"/>
      <w:r>
        <w:t>rules.d</w:t>
      </w:r>
      <w:proofErr w:type="spellEnd"/>
      <w:proofErr w:type="gramEnd"/>
    </w:p>
    <w:p w14:paraId="5C89B89C" w14:textId="77777777" w:rsidR="00A93599" w:rsidRDefault="00A93599" w:rsidP="00A93599">
      <w:pPr>
        <w:spacing w:after="200"/>
      </w:pPr>
      <w:r>
        <w:t>Finally, the system either needs to be restarted or run the command:</w:t>
      </w:r>
    </w:p>
    <w:p w14:paraId="2A7C14C3" w14:textId="77777777" w:rsidR="009851B0" w:rsidRPr="009851B0" w:rsidRDefault="009851B0" w:rsidP="009851B0">
      <w:pPr>
        <w:pStyle w:val="Code"/>
        <w:rPr>
          <w:b/>
        </w:rPr>
      </w:pPr>
      <w:r w:rsidRPr="0077550D">
        <w:rPr>
          <w:b/>
        </w:rPr>
        <w:t>&gt;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udevadm</w:t>
      </w:r>
      <w:proofErr w:type="spellEnd"/>
      <w:r>
        <w:rPr>
          <w:b/>
        </w:rPr>
        <w:t xml:space="preserve"> control -reload </w:t>
      </w:r>
    </w:p>
    <w:p w14:paraId="75353961" w14:textId="77777777" w:rsidR="0077550D" w:rsidRDefault="00A93599" w:rsidP="00A93599">
      <w:pPr>
        <w:spacing w:before="0" w:after="160" w:line="259" w:lineRule="auto"/>
      </w:pPr>
      <w:r>
        <w:t>Then reconnect the USB device.</w:t>
      </w:r>
      <w:r w:rsidR="0077550D">
        <w:br w:type="page"/>
      </w:r>
    </w:p>
    <w:p w14:paraId="15E73574" w14:textId="77777777" w:rsidR="00975CEA" w:rsidRDefault="0077550D" w:rsidP="0077550D">
      <w:pPr>
        <w:pStyle w:val="Heading1"/>
      </w:pPr>
      <w:bookmarkStart w:id="71" w:name="_Toc527705182"/>
      <w:r>
        <w:lastRenderedPageBreak/>
        <w:t>Basic Setup</w:t>
      </w:r>
      <w:bookmarkEnd w:id="71"/>
    </w:p>
    <w:p w14:paraId="61FA5651" w14:textId="77777777" w:rsidR="0077550D" w:rsidRDefault="0077550D" w:rsidP="0077550D">
      <w:r>
        <w:t>We strongly recommend you download a relevant application note to demonstrate the use of the Python API, only the basics are shown here.</w:t>
      </w:r>
    </w:p>
    <w:p w14:paraId="5BCE3D96" w14:textId="77777777" w:rsidR="0077550D" w:rsidRDefault="0077550D" w:rsidP="0077550D">
      <w:r>
        <w:t>Below is a simple example to import and use a Quarch module.</w:t>
      </w:r>
    </w:p>
    <w:p w14:paraId="121D8D5E" w14:textId="77777777" w:rsidR="0077550D" w:rsidRPr="00A93599" w:rsidRDefault="0077550D" w:rsidP="0077550D">
      <w:pPr>
        <w:rPr>
          <w:rStyle w:val="CodeChar"/>
          <w:b/>
        </w:rPr>
      </w:pPr>
      <w:r w:rsidRPr="0077550D">
        <w:rPr>
          <w:rStyle w:val="CodeCommentChar"/>
        </w:rPr>
        <w:t xml:space="preserve"># Imports QuarchPy </w:t>
      </w:r>
      <w:r w:rsidR="002033D9">
        <w:rPr>
          <w:rStyle w:val="CodeCommentChar"/>
        </w:rPr>
        <w:t>package</w:t>
      </w:r>
      <w:r>
        <w:rPr>
          <w:rStyle w:val="CodeCommentChar"/>
        </w:rPr>
        <w:br/>
      </w:r>
      <w:r w:rsidRPr="00A93599">
        <w:rPr>
          <w:rStyle w:val="CodeChar"/>
          <w:b/>
        </w:rPr>
        <w:t xml:space="preserve">from </w:t>
      </w:r>
      <w:proofErr w:type="spellStart"/>
      <w:r w:rsidRPr="00A93599">
        <w:rPr>
          <w:rStyle w:val="CodeChar"/>
          <w:b/>
        </w:rPr>
        <w:t>quarchpy</w:t>
      </w:r>
      <w:proofErr w:type="spellEnd"/>
      <w:r w:rsidRPr="00A93599">
        <w:rPr>
          <w:rStyle w:val="CodeChar"/>
          <w:b/>
        </w:rPr>
        <w:t xml:space="preserve"> import *</w:t>
      </w:r>
    </w:p>
    <w:p w14:paraId="12C51BE1" w14:textId="77777777" w:rsidR="0077550D" w:rsidRPr="00EF531E" w:rsidRDefault="0077550D" w:rsidP="0077550D">
      <w:pPr>
        <w:rPr>
          <w:rStyle w:val="CodeChar"/>
          <w:b/>
        </w:rPr>
      </w:pPr>
      <w:r w:rsidRPr="0077550D">
        <w:rPr>
          <w:rStyle w:val="CodeCommentChar"/>
        </w:rPr>
        <w:t xml:space="preserve"># </w:t>
      </w:r>
      <w:r>
        <w:rPr>
          <w:rStyle w:val="CodeCommentChar"/>
        </w:rPr>
        <w:t>Open a connection to a module on USB</w:t>
      </w:r>
      <w:r>
        <w:rPr>
          <w:rStyle w:val="CodeChar"/>
        </w:rPr>
        <w:br/>
      </w:r>
      <w:proofErr w:type="spellStart"/>
      <w:r w:rsidRPr="00A93599">
        <w:rPr>
          <w:rStyle w:val="CodeChar"/>
          <w:b/>
        </w:rPr>
        <w:t>my</w:t>
      </w:r>
      <w:r w:rsidR="001F4853">
        <w:rPr>
          <w:rStyle w:val="CodeChar"/>
          <w:b/>
        </w:rPr>
        <w:t>Device</w:t>
      </w:r>
      <w:proofErr w:type="spellEnd"/>
      <w:r w:rsidRPr="00A93599">
        <w:rPr>
          <w:rStyle w:val="CodeChar"/>
          <w:b/>
        </w:rPr>
        <w:t xml:space="preserve"> = </w:t>
      </w:r>
      <w:proofErr w:type="spellStart"/>
      <w:r w:rsidR="001F4853">
        <w:rPr>
          <w:rStyle w:val="CodeChar"/>
          <w:b/>
        </w:rPr>
        <w:t>quarchDevice</w:t>
      </w:r>
      <w:proofErr w:type="spellEnd"/>
      <w:r w:rsidRPr="00A93599">
        <w:rPr>
          <w:rStyle w:val="CodeChar"/>
          <w:b/>
        </w:rPr>
        <w:t>(“usb:QTL1999-01-002”)</w:t>
      </w:r>
    </w:p>
    <w:p w14:paraId="2ECB3A37" w14:textId="77777777" w:rsidR="0077550D" w:rsidRPr="00A93599" w:rsidRDefault="0077550D" w:rsidP="00A93599">
      <w:pPr>
        <w:rPr>
          <w:rStyle w:val="CodeChar"/>
          <w:rFonts w:ascii="Arial" w:hAnsi="Arial" w:cs="Arial"/>
        </w:rPr>
      </w:pPr>
      <w:r w:rsidRPr="00A93599">
        <w:rPr>
          <w:rStyle w:val="CodeChar"/>
          <w:rFonts w:ascii="Arial" w:hAnsi="Arial" w:cs="Arial"/>
        </w:rPr>
        <w:t>For USB connections, you specify a full, or partial serial number, as found on the product label.</w:t>
      </w:r>
    </w:p>
    <w:p w14:paraId="458521A7" w14:textId="77777777" w:rsidR="0077550D" w:rsidRPr="00A93599" w:rsidRDefault="0077550D" w:rsidP="00A93599">
      <w:pPr>
        <w:rPr>
          <w:rStyle w:val="CodeChar"/>
          <w:rFonts w:ascii="Arial" w:hAnsi="Arial" w:cs="Arial"/>
        </w:rPr>
      </w:pPr>
      <w:r w:rsidRPr="00A93599">
        <w:rPr>
          <w:rStyle w:val="CodeChar"/>
          <w:rFonts w:ascii="Arial" w:hAnsi="Arial" w:cs="Arial"/>
        </w:rPr>
        <w:t>For LAN connections (</w:t>
      </w:r>
      <w:proofErr w:type="spellStart"/>
      <w:r w:rsidRPr="00A93599">
        <w:rPr>
          <w:rStyle w:val="CodeChar"/>
          <w:rFonts w:ascii="Arial" w:hAnsi="Arial" w:cs="Arial"/>
        </w:rPr>
        <w:t>ReST</w:t>
      </w:r>
      <w:proofErr w:type="spellEnd"/>
      <w:r w:rsidRPr="00A93599">
        <w:rPr>
          <w:rStyle w:val="CodeChar"/>
          <w:rFonts w:ascii="Arial" w:hAnsi="Arial" w:cs="Arial"/>
        </w:rPr>
        <w:t xml:space="preserve"> and Telnet) you can specify either an IP address, or NetBIOS name (if supported by your network). The default NetBIOS name for most modules is the serial number:</w:t>
      </w:r>
    </w:p>
    <w:p w14:paraId="1F68DD0F" w14:textId="77777777" w:rsidR="0077550D" w:rsidRPr="00DA2E06" w:rsidRDefault="001F4853" w:rsidP="0077550D">
      <w:pPr>
        <w:rPr>
          <w:rStyle w:val="CodeChar"/>
          <w:b/>
          <w:lang w:val="fr-FR"/>
        </w:rPr>
      </w:pPr>
      <w:r w:rsidRPr="00DA2E06">
        <w:rPr>
          <w:rStyle w:val="CodeChar"/>
          <w:b/>
          <w:lang w:val="fr-FR"/>
        </w:rPr>
        <w:t xml:space="preserve">myDevice </w:t>
      </w:r>
      <w:r w:rsidR="0077550D" w:rsidRPr="00DA2E06">
        <w:rPr>
          <w:rStyle w:val="CodeChar"/>
          <w:b/>
          <w:lang w:val="fr-FR"/>
        </w:rPr>
        <w:t xml:space="preserve">= </w:t>
      </w:r>
      <w:r w:rsidRPr="00DA2E06">
        <w:rPr>
          <w:rStyle w:val="CodeChar"/>
          <w:b/>
          <w:lang w:val="fr-FR"/>
        </w:rPr>
        <w:t xml:space="preserve">quarchDevice </w:t>
      </w:r>
      <w:r w:rsidR="0077550D" w:rsidRPr="00DA2E06">
        <w:rPr>
          <w:rStyle w:val="CodeChar"/>
          <w:b/>
          <w:lang w:val="fr-FR"/>
        </w:rPr>
        <w:t>(“telnet:192.168.1.55”)</w:t>
      </w:r>
    </w:p>
    <w:p w14:paraId="14F556AD" w14:textId="77777777" w:rsidR="0077550D" w:rsidRPr="00DA2E06" w:rsidRDefault="00A93599" w:rsidP="00A93599">
      <w:pPr>
        <w:rPr>
          <w:rStyle w:val="CodeChar"/>
          <w:rFonts w:ascii="Arial" w:hAnsi="Arial" w:cs="Arial"/>
          <w:lang w:val="fr-FR"/>
        </w:rPr>
      </w:pPr>
      <w:r w:rsidRPr="00DA2E06">
        <w:rPr>
          <w:rStyle w:val="CodeChar"/>
          <w:rFonts w:ascii="Arial" w:hAnsi="Arial" w:cs="Arial"/>
          <w:lang w:val="fr-FR"/>
        </w:rPr>
        <w:t>O</w:t>
      </w:r>
      <w:r w:rsidR="0077550D" w:rsidRPr="00DA2E06">
        <w:rPr>
          <w:rStyle w:val="CodeChar"/>
          <w:rFonts w:ascii="Arial" w:hAnsi="Arial" w:cs="Arial"/>
          <w:lang w:val="fr-FR"/>
        </w:rPr>
        <w:t>r</w:t>
      </w:r>
    </w:p>
    <w:p w14:paraId="230AF69A" w14:textId="77777777" w:rsidR="0077550D" w:rsidRPr="00DA2E06" w:rsidRDefault="001F4853" w:rsidP="0077550D">
      <w:pPr>
        <w:rPr>
          <w:rStyle w:val="CodeChar"/>
          <w:b/>
          <w:lang w:val="fr-FR"/>
        </w:rPr>
      </w:pPr>
      <w:r w:rsidRPr="00DA2E06">
        <w:rPr>
          <w:rStyle w:val="CodeChar"/>
          <w:b/>
          <w:lang w:val="fr-FR"/>
        </w:rPr>
        <w:t xml:space="preserve">myDevice </w:t>
      </w:r>
      <w:r w:rsidR="0077550D" w:rsidRPr="00DA2E06">
        <w:rPr>
          <w:rStyle w:val="CodeChar"/>
          <w:b/>
          <w:lang w:val="fr-FR"/>
        </w:rPr>
        <w:t xml:space="preserve">= </w:t>
      </w:r>
      <w:r w:rsidRPr="00DA2E06">
        <w:rPr>
          <w:rStyle w:val="CodeChar"/>
          <w:b/>
          <w:lang w:val="fr-FR"/>
        </w:rPr>
        <w:t xml:space="preserve">quarchDevice </w:t>
      </w:r>
      <w:r w:rsidR="0077550D" w:rsidRPr="00DA2E06">
        <w:rPr>
          <w:rStyle w:val="CodeChar"/>
          <w:b/>
          <w:lang w:val="fr-FR"/>
        </w:rPr>
        <w:t>(“telnet:QTL1079-03-137”)</w:t>
      </w:r>
    </w:p>
    <w:p w14:paraId="76A33DEB" w14:textId="77777777" w:rsidR="0077550D" w:rsidRPr="00A93599" w:rsidRDefault="00A93599" w:rsidP="0077550D">
      <w:pPr>
        <w:rPr>
          <w:rStyle w:val="CodeChar"/>
          <w:rFonts w:ascii="Arial" w:hAnsi="Arial" w:cs="Arial"/>
        </w:rPr>
      </w:pPr>
      <w:r w:rsidRPr="00A93599">
        <w:rPr>
          <w:rStyle w:val="CodeChar"/>
          <w:rFonts w:ascii="Arial" w:hAnsi="Arial" w:cs="Arial"/>
        </w:rPr>
        <w:t>For Serial connections, specify the COM port on windows</w:t>
      </w:r>
    </w:p>
    <w:p w14:paraId="6F8B679D" w14:textId="77777777" w:rsidR="00A93599" w:rsidRPr="00A93599" w:rsidRDefault="001F4853" w:rsidP="00A93599">
      <w:pPr>
        <w:rPr>
          <w:rStyle w:val="CodeChar"/>
          <w:b/>
        </w:rPr>
      </w:pPr>
      <w:proofErr w:type="spellStart"/>
      <w:r w:rsidRPr="00A93599">
        <w:rPr>
          <w:rStyle w:val="CodeChar"/>
          <w:b/>
        </w:rPr>
        <w:t>my</w:t>
      </w:r>
      <w:r>
        <w:rPr>
          <w:rStyle w:val="CodeChar"/>
          <w:b/>
        </w:rPr>
        <w:t>Device</w:t>
      </w:r>
      <w:proofErr w:type="spellEnd"/>
      <w:r w:rsidRPr="00A93599">
        <w:rPr>
          <w:rStyle w:val="CodeChar"/>
          <w:b/>
        </w:rPr>
        <w:t xml:space="preserve"> </w:t>
      </w:r>
      <w:r w:rsidR="00A93599" w:rsidRPr="00A93599">
        <w:rPr>
          <w:rStyle w:val="CodeChar"/>
          <w:b/>
        </w:rPr>
        <w:t xml:space="preserve">= </w:t>
      </w:r>
      <w:proofErr w:type="spellStart"/>
      <w:r>
        <w:rPr>
          <w:rStyle w:val="CodeChar"/>
          <w:b/>
        </w:rPr>
        <w:t>quarchDevice</w:t>
      </w:r>
      <w:proofErr w:type="spellEnd"/>
      <w:r w:rsidRPr="00A93599">
        <w:rPr>
          <w:rStyle w:val="CodeChar"/>
          <w:b/>
        </w:rPr>
        <w:t xml:space="preserve"> </w:t>
      </w:r>
      <w:r w:rsidR="00A93599" w:rsidRPr="00A93599">
        <w:rPr>
          <w:rStyle w:val="CodeChar"/>
          <w:b/>
        </w:rPr>
        <w:t>(“</w:t>
      </w:r>
      <w:r w:rsidR="00DE46A4">
        <w:rPr>
          <w:rStyle w:val="CodeChar"/>
          <w:b/>
        </w:rPr>
        <w:t>SERIAL:</w:t>
      </w:r>
      <w:r w:rsidR="00A93599" w:rsidRPr="00A93599">
        <w:rPr>
          <w:rStyle w:val="CodeChar"/>
          <w:b/>
        </w:rPr>
        <w:t>COM4”)</w:t>
      </w:r>
    </w:p>
    <w:p w14:paraId="5212ECFE" w14:textId="77777777" w:rsidR="00A93599" w:rsidRPr="00A93599" w:rsidRDefault="00A93599" w:rsidP="00A93599">
      <w:pPr>
        <w:rPr>
          <w:rStyle w:val="CodeChar"/>
          <w:rFonts w:ascii="Arial" w:hAnsi="Arial" w:cs="Arial"/>
        </w:rPr>
      </w:pPr>
      <w:r w:rsidRPr="00A93599">
        <w:rPr>
          <w:rStyle w:val="CodeChar"/>
          <w:rFonts w:ascii="Arial" w:hAnsi="Arial" w:cs="Arial"/>
        </w:rPr>
        <w:t xml:space="preserve">Or the </w:t>
      </w:r>
      <w:proofErr w:type="spellStart"/>
      <w:r w:rsidRPr="00A93599">
        <w:rPr>
          <w:rStyle w:val="CodeChar"/>
          <w:rFonts w:ascii="Arial" w:hAnsi="Arial" w:cs="Arial"/>
        </w:rPr>
        <w:t>linux</w:t>
      </w:r>
      <w:proofErr w:type="spellEnd"/>
      <w:r w:rsidRPr="00A93599">
        <w:rPr>
          <w:rStyle w:val="CodeChar"/>
          <w:rFonts w:ascii="Arial" w:hAnsi="Arial" w:cs="Arial"/>
        </w:rPr>
        <w:t xml:space="preserve"> serial port ID</w:t>
      </w:r>
    </w:p>
    <w:p w14:paraId="3B1AA8F6" w14:textId="77777777" w:rsidR="00DE46A4" w:rsidRPr="00A93599" w:rsidRDefault="001F4853" w:rsidP="00DE46A4">
      <w:pPr>
        <w:rPr>
          <w:rStyle w:val="CodeChar"/>
          <w:b/>
        </w:rPr>
      </w:pPr>
      <w:proofErr w:type="spellStart"/>
      <w:r w:rsidRPr="00A93599">
        <w:rPr>
          <w:rStyle w:val="CodeChar"/>
          <w:b/>
        </w:rPr>
        <w:t>my</w:t>
      </w:r>
      <w:r>
        <w:rPr>
          <w:rStyle w:val="CodeChar"/>
          <w:b/>
        </w:rPr>
        <w:t>Device</w:t>
      </w:r>
      <w:proofErr w:type="spellEnd"/>
      <w:r w:rsidRPr="00A93599">
        <w:rPr>
          <w:rStyle w:val="CodeChar"/>
          <w:b/>
        </w:rPr>
        <w:t xml:space="preserve"> </w:t>
      </w:r>
      <w:r w:rsidR="00A93599" w:rsidRPr="00A93599">
        <w:rPr>
          <w:rStyle w:val="CodeChar"/>
          <w:b/>
        </w:rPr>
        <w:t xml:space="preserve">= </w:t>
      </w:r>
      <w:proofErr w:type="spellStart"/>
      <w:r>
        <w:rPr>
          <w:rStyle w:val="CodeChar"/>
          <w:b/>
        </w:rPr>
        <w:t>quarchDevice</w:t>
      </w:r>
      <w:proofErr w:type="spellEnd"/>
      <w:r w:rsidRPr="00A93599">
        <w:rPr>
          <w:rStyle w:val="CodeChar"/>
          <w:b/>
        </w:rPr>
        <w:t xml:space="preserve"> </w:t>
      </w:r>
      <w:r w:rsidR="00A93599" w:rsidRPr="00A93599">
        <w:rPr>
          <w:rStyle w:val="CodeChar"/>
          <w:b/>
        </w:rPr>
        <w:t>(“</w:t>
      </w:r>
      <w:proofErr w:type="gramStart"/>
      <w:r w:rsidR="00DE46A4">
        <w:rPr>
          <w:rStyle w:val="CodeChar"/>
          <w:b/>
        </w:rPr>
        <w:t>SERIAL:</w:t>
      </w:r>
      <w:r w:rsidR="00A93599" w:rsidRPr="00A93599">
        <w:rPr>
          <w:rStyle w:val="CodeChar"/>
          <w:b/>
        </w:rPr>
        <w:t>ttyS</w:t>
      </w:r>
      <w:proofErr w:type="gramEnd"/>
      <w:r w:rsidR="00A93599" w:rsidRPr="00A93599">
        <w:rPr>
          <w:rStyle w:val="CodeChar"/>
          <w:b/>
        </w:rPr>
        <w:t>0”)</w:t>
      </w:r>
      <w:r w:rsidR="00DE46A4">
        <w:rPr>
          <w:rStyle w:val="CodeChar"/>
          <w:b/>
        </w:rPr>
        <w:t xml:space="preserve"> or you may need</w:t>
      </w:r>
      <w:r w:rsidR="00DE46A4">
        <w:rPr>
          <w:rStyle w:val="CodeChar"/>
          <w:b/>
        </w:rPr>
        <w:br/>
      </w:r>
      <w:proofErr w:type="spellStart"/>
      <w:r w:rsidR="00DE46A4" w:rsidRPr="00A93599">
        <w:rPr>
          <w:rStyle w:val="CodeChar"/>
          <w:b/>
        </w:rPr>
        <w:t>my</w:t>
      </w:r>
      <w:r w:rsidR="00DE46A4">
        <w:rPr>
          <w:rStyle w:val="CodeChar"/>
          <w:b/>
        </w:rPr>
        <w:t>Device</w:t>
      </w:r>
      <w:proofErr w:type="spellEnd"/>
      <w:r w:rsidR="00DE46A4" w:rsidRPr="00A93599">
        <w:rPr>
          <w:rStyle w:val="CodeChar"/>
          <w:b/>
        </w:rPr>
        <w:t xml:space="preserve"> = </w:t>
      </w:r>
      <w:proofErr w:type="spellStart"/>
      <w:r w:rsidR="00DE46A4">
        <w:rPr>
          <w:rStyle w:val="CodeChar"/>
          <w:b/>
        </w:rPr>
        <w:t>quarchDevice</w:t>
      </w:r>
      <w:proofErr w:type="spellEnd"/>
      <w:r w:rsidR="00DE46A4" w:rsidRPr="00A93599">
        <w:rPr>
          <w:rStyle w:val="CodeChar"/>
          <w:b/>
        </w:rPr>
        <w:t xml:space="preserve"> (“</w:t>
      </w:r>
      <w:r w:rsidR="00DE46A4">
        <w:rPr>
          <w:rStyle w:val="CodeChar"/>
          <w:b/>
        </w:rPr>
        <w:t>SERIAL:/dev/</w:t>
      </w:r>
      <w:r w:rsidR="00DE46A4" w:rsidRPr="00A93599">
        <w:rPr>
          <w:rStyle w:val="CodeChar"/>
          <w:b/>
        </w:rPr>
        <w:t>ttyS0”)</w:t>
      </w:r>
    </w:p>
    <w:p w14:paraId="08D0B34C" w14:textId="77777777" w:rsidR="00A93599" w:rsidRPr="00A93599" w:rsidRDefault="00A93599" w:rsidP="00A93599">
      <w:pPr>
        <w:rPr>
          <w:rStyle w:val="CodeChar"/>
          <w:b/>
        </w:rPr>
      </w:pPr>
    </w:p>
    <w:p w14:paraId="497B1A7D" w14:textId="77777777" w:rsidR="00A93599" w:rsidRDefault="00A93599" w:rsidP="00A93599">
      <w:pPr>
        <w:rPr>
          <w:rStyle w:val="CodeChar"/>
          <w:rFonts w:ascii="Arial" w:hAnsi="Arial" w:cs="Arial"/>
        </w:rPr>
      </w:pPr>
      <w:r w:rsidRPr="00A93599">
        <w:rPr>
          <w:rStyle w:val="CodeChar"/>
          <w:rFonts w:ascii="Arial" w:hAnsi="Arial" w:cs="Arial"/>
        </w:rPr>
        <w:t xml:space="preserve">You can now send commands to the module.  The full command list for each module can be found in its Technical Manual, which can be downloaded from </w:t>
      </w:r>
      <w:hyperlink r:id="rId11" w:history="1">
        <w:r w:rsidRPr="00A93599">
          <w:rPr>
            <w:rStyle w:val="Hyperlink"/>
            <w:rFonts w:cs="Arial"/>
          </w:rPr>
          <w:t>www.quarch.com</w:t>
        </w:r>
      </w:hyperlink>
      <w:r w:rsidRPr="00A93599">
        <w:rPr>
          <w:rStyle w:val="CodeChar"/>
          <w:rFonts w:ascii="Arial" w:hAnsi="Arial" w:cs="Arial"/>
        </w:rPr>
        <w:t>.</w:t>
      </w:r>
    </w:p>
    <w:p w14:paraId="12B409E0" w14:textId="77777777" w:rsidR="00A93599" w:rsidRPr="00A93599" w:rsidRDefault="00EF531E" w:rsidP="00A93599">
      <w:pPr>
        <w:rPr>
          <w:rStyle w:val="CodeChar"/>
          <w:rFonts w:ascii="Arial" w:hAnsi="Arial" w:cs="Arial"/>
        </w:rPr>
      </w:pPr>
      <w:r>
        <w:rPr>
          <w:rStyle w:val="CodeChar"/>
          <w:rFonts w:ascii="Arial" w:hAnsi="Arial" w:cs="Arial"/>
        </w:rPr>
        <w:t>To send the simple ‘hello?’ command, use:</w:t>
      </w:r>
    </w:p>
    <w:p w14:paraId="1FEB8F66" w14:textId="77777777" w:rsidR="00A93599" w:rsidRPr="00EF531E" w:rsidRDefault="001F4853" w:rsidP="0077550D">
      <w:pPr>
        <w:rPr>
          <w:rStyle w:val="CodeChar"/>
          <w:b/>
        </w:rPr>
      </w:pPr>
      <w:proofErr w:type="spellStart"/>
      <w:r w:rsidRPr="00A93599">
        <w:rPr>
          <w:rStyle w:val="CodeChar"/>
          <w:b/>
        </w:rPr>
        <w:t>my</w:t>
      </w:r>
      <w:r>
        <w:rPr>
          <w:rStyle w:val="CodeChar"/>
          <w:b/>
        </w:rPr>
        <w:t>Device.sendCommand</w:t>
      </w:r>
      <w:proofErr w:type="spellEnd"/>
      <w:r w:rsidRPr="00A93599">
        <w:rPr>
          <w:rStyle w:val="CodeChar"/>
          <w:b/>
        </w:rPr>
        <w:t xml:space="preserve"> </w:t>
      </w:r>
      <w:r w:rsidR="00A93599" w:rsidRPr="00EF531E">
        <w:rPr>
          <w:rStyle w:val="CodeChar"/>
          <w:b/>
        </w:rPr>
        <w:t>("hello?")</w:t>
      </w:r>
    </w:p>
    <w:p w14:paraId="2AE8F84C" w14:textId="77777777" w:rsidR="00EF531E" w:rsidRPr="00EF531E" w:rsidRDefault="00EF531E" w:rsidP="0077550D">
      <w:pPr>
        <w:rPr>
          <w:rStyle w:val="CodeChar"/>
          <w:rFonts w:ascii="Arial" w:hAnsi="Arial" w:cs="Arial"/>
        </w:rPr>
      </w:pPr>
      <w:r w:rsidRPr="00EF531E">
        <w:rPr>
          <w:rStyle w:val="CodeChar"/>
          <w:rFonts w:ascii="Arial" w:hAnsi="Arial" w:cs="Arial"/>
        </w:rPr>
        <w:t>This function will return the command response, so you can easily see the result with:</w:t>
      </w:r>
    </w:p>
    <w:p w14:paraId="468A56F2" w14:textId="77777777" w:rsidR="00EF531E" w:rsidRPr="00EF531E" w:rsidRDefault="000B5C2F" w:rsidP="00EF531E">
      <w:pPr>
        <w:rPr>
          <w:rStyle w:val="CodeChar"/>
          <w:b/>
        </w:rPr>
      </w:pPr>
      <w:r>
        <w:rPr>
          <w:rStyle w:val="CodeChar"/>
          <w:b/>
        </w:rPr>
        <w:t>p</w:t>
      </w:r>
      <w:r w:rsidR="00EF531E" w:rsidRPr="00EF531E">
        <w:rPr>
          <w:rStyle w:val="CodeChar"/>
          <w:b/>
        </w:rPr>
        <w:t>rint (</w:t>
      </w:r>
      <w:proofErr w:type="spellStart"/>
      <w:r w:rsidR="001F4853">
        <w:rPr>
          <w:rStyle w:val="CodeChar"/>
          <w:b/>
        </w:rPr>
        <w:t>myDevice.SendCommand</w:t>
      </w:r>
      <w:proofErr w:type="spellEnd"/>
      <w:r w:rsidR="00EF531E" w:rsidRPr="00EF531E">
        <w:rPr>
          <w:rStyle w:val="CodeChar"/>
          <w:b/>
        </w:rPr>
        <w:t>("hello?"))</w:t>
      </w:r>
    </w:p>
    <w:p w14:paraId="44366BDD" w14:textId="77777777" w:rsidR="00EF531E" w:rsidRPr="00EF531E" w:rsidRDefault="00EF531E" w:rsidP="0077550D">
      <w:pPr>
        <w:rPr>
          <w:rStyle w:val="CodeChar"/>
          <w:rFonts w:ascii="Arial" w:hAnsi="Arial" w:cs="Arial"/>
        </w:rPr>
      </w:pPr>
      <w:proofErr w:type="gramStart"/>
      <w:r w:rsidRPr="00EF531E">
        <w:rPr>
          <w:rStyle w:val="CodeChar"/>
          <w:rFonts w:ascii="Arial" w:hAnsi="Arial" w:cs="Arial"/>
        </w:rPr>
        <w:lastRenderedPageBreak/>
        <w:t>Finally</w:t>
      </w:r>
      <w:proofErr w:type="gramEnd"/>
      <w:r w:rsidRPr="00EF531E">
        <w:rPr>
          <w:rStyle w:val="CodeChar"/>
          <w:rFonts w:ascii="Arial" w:hAnsi="Arial" w:cs="Arial"/>
        </w:rPr>
        <w:t xml:space="preserve"> you must close the connection with</w:t>
      </w:r>
    </w:p>
    <w:p w14:paraId="76D4D0FA" w14:textId="77777777" w:rsidR="00EA0E1B" w:rsidRDefault="001F4853" w:rsidP="0077550D">
      <w:pPr>
        <w:rPr>
          <w:rStyle w:val="CodeChar"/>
          <w:b/>
        </w:rPr>
      </w:pPr>
      <w:proofErr w:type="spellStart"/>
      <w:r>
        <w:rPr>
          <w:rStyle w:val="CodeChar"/>
          <w:b/>
        </w:rPr>
        <w:t>myDevice.closeConnection</w:t>
      </w:r>
      <w:proofErr w:type="spellEnd"/>
      <w:r>
        <w:rPr>
          <w:rStyle w:val="CodeChar"/>
          <w:b/>
        </w:rPr>
        <w:t>()</w:t>
      </w:r>
    </w:p>
    <w:p w14:paraId="5D6202E6" w14:textId="77777777" w:rsidR="00FD4A89" w:rsidRPr="00FC4C1A" w:rsidRDefault="00EA0E1B" w:rsidP="00FC4C1A">
      <w:pPr>
        <w:pStyle w:val="Heading1"/>
        <w:rPr>
          <w:rStyle w:val="CodeChar"/>
          <w:rFonts w:ascii="Arial" w:hAnsi="Arial"/>
          <w:color w:val="1F4E79" w:themeColor="accent1" w:themeShade="80"/>
          <w:sz w:val="36"/>
        </w:rPr>
      </w:pPr>
      <w:r>
        <w:rPr>
          <w:rStyle w:val="CodeChar"/>
          <w:b w:val="0"/>
        </w:rPr>
        <w:br w:type="page"/>
      </w:r>
      <w:bookmarkStart w:id="72" w:name="_Toc527705183"/>
      <w:r w:rsidR="00FD4A89" w:rsidRPr="00FC4C1A">
        <w:rPr>
          <w:rStyle w:val="CodeChar"/>
          <w:rFonts w:ascii="Arial" w:hAnsi="Arial"/>
          <w:color w:val="1F4E79" w:themeColor="accent1" w:themeShade="80"/>
          <w:sz w:val="36"/>
        </w:rPr>
        <w:lastRenderedPageBreak/>
        <w:t>QuarchPy API Listings</w:t>
      </w:r>
      <w:bookmarkEnd w:id="72"/>
    </w:p>
    <w:p w14:paraId="141629F8" w14:textId="77777777" w:rsidR="00FC4C1A" w:rsidRPr="00FC4C1A" w:rsidRDefault="00FC4C1A" w:rsidP="00FC4C1A">
      <w:pPr>
        <w:pStyle w:val="Heading2"/>
      </w:pPr>
      <w:bookmarkStart w:id="73" w:name="_Toc527705184"/>
      <w:r>
        <w:t>Class descriptions</w:t>
      </w:r>
      <w:bookmarkEnd w:id="73"/>
    </w:p>
    <w:tbl>
      <w:tblPr>
        <w:tblW w:w="10040" w:type="dxa"/>
        <w:tblLook w:val="04A0" w:firstRow="1" w:lastRow="0" w:firstColumn="1" w:lastColumn="0" w:noHBand="0" w:noVBand="1"/>
      </w:tblPr>
      <w:tblGrid>
        <w:gridCol w:w="10040"/>
      </w:tblGrid>
      <w:tr w:rsidR="00FC4C1A" w:rsidRPr="00FC4C1A" w14:paraId="1B20D391" w14:textId="77777777" w:rsidTr="00FC4C1A">
        <w:trPr>
          <w:trHeight w:val="420"/>
        </w:trPr>
        <w:tc>
          <w:tcPr>
            <w:tcW w:w="100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95B3D7"/>
            <w:noWrap/>
            <w:vAlign w:val="center"/>
            <w:hideMark/>
          </w:tcPr>
          <w:p w14:paraId="3154BE9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  <w:t>quarchDevice</w:t>
            </w:r>
            <w:proofErr w:type="spellEnd"/>
          </w:p>
        </w:tc>
      </w:tr>
      <w:tr w:rsidR="00FC4C1A" w:rsidRPr="00FC4C1A" w14:paraId="0C607DB5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5B3D7"/>
            <w:noWrap/>
            <w:vAlign w:val="center"/>
            <w:hideMark/>
          </w:tcPr>
          <w:p w14:paraId="55612F4D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Starts a connection and implements basic control over any Quarch device.</w:t>
            </w:r>
          </w:p>
        </w:tc>
      </w:tr>
      <w:tr w:rsidR="00FC4C1A" w:rsidRPr="00FC4C1A" w14:paraId="1BC77421" w14:textId="77777777" w:rsidTr="00FC4C1A">
        <w:trPr>
          <w:trHeight w:val="3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noWrap/>
            <w:vAlign w:val="center"/>
            <w:hideMark/>
          </w:tcPr>
          <w:p w14:paraId="6CC34F55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quarchDevice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ConString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, 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ConType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= "PY"], [timeout = "5"])</w:t>
            </w:r>
          </w:p>
        </w:tc>
      </w:tr>
      <w:tr w:rsidR="00FC4C1A" w:rsidRPr="00FC4C1A" w14:paraId="2EB34454" w14:textId="77777777" w:rsidTr="00FC4C1A">
        <w:trPr>
          <w:trHeight w:val="3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4DBEE064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 </w:t>
            </w:r>
          </w:p>
        </w:tc>
      </w:tr>
      <w:tr w:rsidR="00FC4C1A" w:rsidRPr="00FC4C1A" w14:paraId="7A9900F8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2E5128D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ConString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  <w:t>Specifies the device to connect to by COM port, IP address or USB ID</w:t>
            </w:r>
          </w:p>
        </w:tc>
      </w:tr>
      <w:tr w:rsidR="00FC4C1A" w:rsidRPr="00FC4C1A" w14:paraId="230DD59F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5AC718C3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C458988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64C8F400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USB:QTL1177 or USB:QTL1177-02 or USB:QTL1177-02-012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Will connect to the first device found matching the string.</w:t>
            </w:r>
          </w:p>
        </w:tc>
      </w:tr>
      <w:tr w:rsidR="00FC4C1A" w:rsidRPr="00FC4C1A" w14:paraId="0F9D9CA1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62B9DE9A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7314C9C9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2C8E886F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SERIAL:COM4 or </w:t>
            </w:r>
            <w:proofErr w:type="gram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SERIAL:ttys</w:t>
            </w:r>
            <w:proofErr w:type="gram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0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Linux only: ls /dev/serial/ lists serial connections in your system.</w:t>
            </w:r>
          </w:p>
        </w:tc>
      </w:tr>
      <w:tr w:rsidR="00FC4C1A" w:rsidRPr="00FC4C1A" w14:paraId="0A331A7E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7F8E1E73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45D70CC1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658BF8DC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TELNET:192.168.1.102 or TELNET:QTL1079-02-004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You can use NetBIOS name if your networks supports it. </w:t>
            </w:r>
          </w:p>
        </w:tc>
      </w:tr>
      <w:tr w:rsidR="00FC4C1A" w:rsidRPr="00FC4C1A" w14:paraId="381738EB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6611131D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161F7D39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6DEF7319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REST:192.168.1.102 or REST:QTL1079-02-004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You can use NetBIOS name if your networks supports it. </w:t>
            </w:r>
          </w:p>
        </w:tc>
      </w:tr>
      <w:tr w:rsidR="00FC4C1A" w:rsidRPr="00FC4C1A" w14:paraId="78ED9428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51139FFD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94B2422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4D59CE4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string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ConType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Allows additional information on connection type for QIS and similar</w:t>
            </w:r>
          </w:p>
        </w:tc>
      </w:tr>
      <w:tr w:rsidR="00FC4C1A" w:rsidRPr="00FC4C1A" w14:paraId="34339264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22B5D185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10646404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3983CD36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QIS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Local instance of QIS</w:t>
            </w:r>
          </w:p>
        </w:tc>
      </w:tr>
      <w:tr w:rsidR="00FC4C1A" w:rsidRPr="00FC4C1A" w14:paraId="01E7F125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765DA74B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303ED15C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3A1AC686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QIS:192.168.100.102:9722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proofErr w:type="spellStart"/>
            <w:proofErr w:type="gram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QIS:ip</w:t>
            </w:r>
            <w:proofErr w:type="gram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:port</w:t>
            </w:r>
            <w:proofErr w:type="spellEnd"/>
          </w:p>
        </w:tc>
      </w:tr>
      <w:tr w:rsidR="00FC4C1A" w:rsidRPr="00FC4C1A" w14:paraId="14AFB8E4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74F27642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32698E6C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3454C07F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QPS</w:t>
            </w:r>
          </w:p>
        </w:tc>
      </w:tr>
      <w:tr w:rsidR="00FC4C1A" w:rsidRPr="00FC4C1A" w14:paraId="351656B3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16898740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Local instance of QPS</w:t>
            </w:r>
          </w:p>
        </w:tc>
      </w:tr>
      <w:tr w:rsidR="00FC4C1A" w:rsidRPr="00FC4C1A" w14:paraId="33018E7E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3508F090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4E791159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5DC44ADE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PY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  <w:t>Python connection</w:t>
            </w:r>
          </w:p>
        </w:tc>
      </w:tr>
      <w:tr w:rsidR="00FC4C1A" w:rsidRPr="00FC4C1A" w14:paraId="0258496C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59B4FFD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39CD49C7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00563A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timeout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Specifies </w:t>
            </w:r>
            <w:proofErr w:type="gram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a  timeout</w:t>
            </w:r>
            <w:proofErr w:type="gram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when searching for device</w:t>
            </w:r>
          </w:p>
        </w:tc>
      </w:tr>
      <w:tr w:rsidR="00FC4C1A" w:rsidRPr="00FC4C1A" w14:paraId="33A9FF81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39419A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D2CB1CD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1BBBC2C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return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object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quarchDevice</w:t>
            </w:r>
            <w:proofErr w:type="spellEnd"/>
          </w:p>
        </w:tc>
      </w:tr>
      <w:tr w:rsidR="00FC4C1A" w:rsidRPr="00FC4C1A" w14:paraId="53B69BC4" w14:textId="77777777" w:rsidTr="00FC4C1A">
        <w:trPr>
          <w:trHeight w:val="31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06ADC6F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6D174643" w14:textId="77777777" w:rsidTr="00FC4C1A">
        <w:trPr>
          <w:trHeight w:val="675"/>
        </w:trPr>
        <w:tc>
          <w:tcPr>
            <w:tcW w:w="100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center"/>
            <w:hideMark/>
          </w:tcPr>
          <w:p w14:paraId="1F82843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lastRenderedPageBreak/>
              <w:t>sendCommand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(command)</w:t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  <w:t>Sends a command to the device.</w:t>
            </w:r>
          </w:p>
        </w:tc>
      </w:tr>
      <w:tr w:rsidR="00FC4C1A" w:rsidRPr="00FC4C1A" w14:paraId="6ADF819F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30EF641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17C37AE5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B7CA49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command</w:t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  <w:t>Torridon command to send</w:t>
            </w:r>
          </w:p>
        </w:tc>
      </w:tr>
      <w:tr w:rsidR="00FC4C1A" w:rsidRPr="00FC4C1A" w14:paraId="75CFCABF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414E599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43FBBCD9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3FA1F9D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return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lang w:val="en-GB" w:eastAsia="en-GB"/>
              </w:rPr>
              <w:t>Answer from module.</w:t>
            </w:r>
          </w:p>
        </w:tc>
      </w:tr>
      <w:tr w:rsidR="00FC4C1A" w:rsidRPr="00FC4C1A" w14:paraId="3555F6AA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2B88ACB2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9FF6670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center"/>
            <w:hideMark/>
          </w:tcPr>
          <w:p w14:paraId="3DE4B4F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openConnection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</w:t>
            </w:r>
            <w:proofErr w:type="gram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Opens a connection with device.</w:t>
            </w:r>
          </w:p>
        </w:tc>
      </w:tr>
      <w:tr w:rsidR="00FC4C1A" w:rsidRPr="00FC4C1A" w14:paraId="57E954B6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2609901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65787E70" w14:textId="77777777" w:rsidTr="00FC4C1A">
        <w:trPr>
          <w:trHeight w:val="690"/>
        </w:trPr>
        <w:tc>
          <w:tcPr>
            <w:tcW w:w="10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8CCE4"/>
            <w:vAlign w:val="center"/>
            <w:hideMark/>
          </w:tcPr>
          <w:p w14:paraId="2D63B73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closeConnection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</w:t>
            </w:r>
            <w:proofErr w:type="gram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Closes the  connection with device and any open communication ports.</w:t>
            </w:r>
          </w:p>
        </w:tc>
      </w:tr>
      <w:tr w:rsidR="00FC4C1A" w:rsidRPr="00FC4C1A" w14:paraId="7FC25B7E" w14:textId="77777777" w:rsidTr="00FC4C1A">
        <w:trPr>
          <w:trHeight w:val="315"/>
        </w:trPr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977723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6331D5C6" w14:textId="77777777" w:rsidTr="00FC4C1A">
        <w:trPr>
          <w:trHeight w:val="720"/>
        </w:trPr>
        <w:tc>
          <w:tcPr>
            <w:tcW w:w="100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95B3D7"/>
            <w:vAlign w:val="center"/>
            <w:hideMark/>
          </w:tcPr>
          <w:p w14:paraId="5E3CF28C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  <w:t>qisInterface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Implements direct communication with QIS.</w:t>
            </w:r>
          </w:p>
        </w:tc>
      </w:tr>
      <w:tr w:rsidR="00FC4C1A" w:rsidRPr="00FC4C1A" w14:paraId="64F1D4BD" w14:textId="77777777" w:rsidTr="00FC4C1A">
        <w:trPr>
          <w:trHeight w:val="3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noWrap/>
            <w:vAlign w:val="center"/>
            <w:hideMark/>
          </w:tcPr>
          <w:p w14:paraId="09E302D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qisInterface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([host=127.0.0.1], [port=9722</w:t>
            </w:r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] )</w:t>
            </w:r>
            <w:proofErr w:type="gramEnd"/>
          </w:p>
        </w:tc>
      </w:tr>
      <w:tr w:rsidR="00FC4C1A" w:rsidRPr="00FC4C1A" w14:paraId="110E217D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2C7B4B8D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1296474D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662773E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host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Specify the remote host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ip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.</w:t>
            </w:r>
          </w:p>
        </w:tc>
      </w:tr>
      <w:tr w:rsidR="00FC4C1A" w:rsidRPr="00FC4C1A" w14:paraId="123A34BC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2A3A1B6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1D1D8126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5E05BC81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integer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port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Specify the remote host port. </w:t>
            </w:r>
          </w:p>
        </w:tc>
      </w:tr>
      <w:tr w:rsidR="00FC4C1A" w:rsidRPr="00FC4C1A" w14:paraId="11845ACD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0FF051F2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C4C4163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1D9C328E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return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object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qisInterface</w:t>
            </w:r>
            <w:proofErr w:type="spellEnd"/>
          </w:p>
        </w:tc>
      </w:tr>
      <w:tr w:rsidR="00FC4C1A" w:rsidRPr="00FC4C1A" w14:paraId="7FE2D11A" w14:textId="77777777" w:rsidTr="00FC4C1A">
        <w:trPr>
          <w:trHeight w:val="435"/>
        </w:trPr>
        <w:tc>
          <w:tcPr>
            <w:tcW w:w="10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6475379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40E60264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center"/>
            <w:hideMark/>
          </w:tcPr>
          <w:p w14:paraId="3B7CE18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getDeviceList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</w:t>
            </w:r>
            <w:proofErr w:type="gram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Returns a list of devices connected to the QIS interface object.</w:t>
            </w:r>
          </w:p>
        </w:tc>
      </w:tr>
      <w:tr w:rsidR="00FC4C1A" w:rsidRPr="00FC4C1A" w14:paraId="57E034F9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52F68F31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423091CE" w14:textId="77777777" w:rsidTr="00FC4C1A">
        <w:trPr>
          <w:trHeight w:val="615"/>
        </w:trPr>
        <w:tc>
          <w:tcPr>
            <w:tcW w:w="10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4F5D1D0E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return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list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Returns a list of devices connected to the QIS interface object.</w:t>
            </w:r>
          </w:p>
        </w:tc>
      </w:tr>
      <w:tr w:rsidR="00FC4C1A" w:rsidRPr="00FC4C1A" w14:paraId="78879B07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565F01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</w:tbl>
    <w:p w14:paraId="05534A71" w14:textId="77777777" w:rsidR="00FC4C1A" w:rsidRDefault="00FC4C1A">
      <w:r>
        <w:br w:type="page"/>
      </w:r>
    </w:p>
    <w:tbl>
      <w:tblPr>
        <w:tblW w:w="10040" w:type="dxa"/>
        <w:tblInd w:w="20" w:type="dxa"/>
        <w:tblLook w:val="04A0" w:firstRow="1" w:lastRow="0" w:firstColumn="1" w:lastColumn="0" w:noHBand="0" w:noVBand="1"/>
      </w:tblPr>
      <w:tblGrid>
        <w:gridCol w:w="10040"/>
      </w:tblGrid>
      <w:tr w:rsidR="00FC4C1A" w:rsidRPr="00FC4C1A" w14:paraId="3BFB0C19" w14:textId="77777777" w:rsidTr="00FC4C1A">
        <w:trPr>
          <w:trHeight w:val="315"/>
        </w:trPr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7DEE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</w:p>
        </w:tc>
      </w:tr>
      <w:tr w:rsidR="00FC4C1A" w:rsidRPr="00FC4C1A" w14:paraId="4789B865" w14:textId="77777777" w:rsidTr="00FC4C1A">
        <w:trPr>
          <w:trHeight w:val="720"/>
        </w:trPr>
        <w:tc>
          <w:tcPr>
            <w:tcW w:w="100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95B3D7"/>
            <w:vAlign w:val="center"/>
            <w:hideMark/>
          </w:tcPr>
          <w:p w14:paraId="290BDF7E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  <w:t>quarchPPM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Extends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quarchDevice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to provide additional functions for power modules.</w:t>
            </w:r>
          </w:p>
        </w:tc>
      </w:tr>
      <w:tr w:rsidR="00FC4C1A" w:rsidRPr="00FC4C1A" w14:paraId="3A03CA38" w14:textId="77777777" w:rsidTr="00FC4C1A">
        <w:trPr>
          <w:trHeight w:val="3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5B3D7"/>
            <w:noWrap/>
            <w:vAlign w:val="center"/>
            <w:hideMark/>
          </w:tcPr>
          <w:p w14:paraId="0973C972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quarchPPM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quarchDevice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</w:p>
        </w:tc>
      </w:tr>
      <w:tr w:rsidR="00FC4C1A" w:rsidRPr="00FC4C1A" w14:paraId="27744440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3E719BD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4EFCE8C2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326B071E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quarchDevice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object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quarchDevice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Basic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quarchDevice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object to use as a power module.</w:t>
            </w:r>
          </w:p>
        </w:tc>
      </w:tr>
      <w:tr w:rsidR="00FC4C1A" w:rsidRPr="00FC4C1A" w14:paraId="05F69BF2" w14:textId="77777777" w:rsidTr="00FC4C1A">
        <w:trPr>
          <w:trHeight w:val="315"/>
        </w:trPr>
        <w:tc>
          <w:tcPr>
            <w:tcW w:w="10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577A32A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26A3A4B9" w14:textId="77777777" w:rsidTr="00FC4C1A">
        <w:trPr>
          <w:trHeight w:val="75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center"/>
            <w:hideMark/>
          </w:tcPr>
          <w:p w14:paraId="60C953E0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startStream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fileName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='streamData.txt'], 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fileMaxMB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=2000], 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streamName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='Stream </w:t>
            </w:r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With</w:t>
            </w:r>
            <w:proofErr w:type="gram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No Name'], 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streamAverage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= None], 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releaseOnData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= False)]</w:t>
            </w:r>
          </w:p>
        </w:tc>
      </w:tr>
      <w:tr w:rsidR="00FC4C1A" w:rsidRPr="00FC4C1A" w14:paraId="7F2E200C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6EF319B5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6B429AD1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279070C2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fileName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Base file name for the output files.</w:t>
            </w:r>
          </w:p>
        </w:tc>
      </w:tr>
      <w:tr w:rsidR="00FC4C1A" w:rsidRPr="00FC4C1A" w14:paraId="5277CFCF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753A23AE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2139641A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596C0CF1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int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fileMaxMB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Maximun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size of a file before creating a new one (default = 2000).</w:t>
            </w:r>
          </w:p>
        </w:tc>
      </w:tr>
      <w:tr w:rsidR="00FC4C1A" w:rsidRPr="00FC4C1A" w14:paraId="795A1801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31C1F82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154A3AB4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057D9C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streamName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Name for stream file header (default = "Stream With no Name").</w:t>
            </w:r>
          </w:p>
        </w:tc>
      </w:tr>
      <w:tr w:rsidR="00FC4C1A" w:rsidRPr="00FC4C1A" w14:paraId="267B3959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5BBAC09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AC59A9A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6053D2A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string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streamAverage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  <w:t>Sets the averaging for the stream.</w:t>
            </w:r>
          </w:p>
        </w:tc>
      </w:tr>
      <w:tr w:rsidR="00FC4C1A" w:rsidRPr="00FC4C1A" w14:paraId="077DB361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59C8CD6D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3C90E0D9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7C574F7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boolean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releaseOnData</w:t>
            </w:r>
            <w:proofErr w:type="spellEnd"/>
          </w:p>
        </w:tc>
      </w:tr>
      <w:tr w:rsidR="00FC4C1A" w:rsidRPr="00FC4C1A" w14:paraId="5A6D95E1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1D0EC37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If True, only returns from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startStream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after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th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first row of data is returned form the module.</w:t>
            </w:r>
          </w:p>
        </w:tc>
      </w:tr>
      <w:tr w:rsidR="00FC4C1A" w:rsidRPr="00FC4C1A" w14:paraId="774561EF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391BB6ED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76818453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center"/>
            <w:hideMark/>
          </w:tcPr>
          <w:p w14:paraId="3BCB04BC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streamResampleMode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resampleRate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Sets the resampling mode.</w:t>
            </w:r>
          </w:p>
        </w:tc>
      </w:tr>
      <w:tr w:rsidR="00FC4C1A" w:rsidRPr="00FC4C1A" w14:paraId="5D2E8AA2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61BE50CC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780C583C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5D89519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resampleRate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off, [x]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ms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or [x]us</w:t>
            </w:r>
          </w:p>
        </w:tc>
      </w:tr>
      <w:tr w:rsidR="00FC4C1A" w:rsidRPr="00FC4C1A" w14:paraId="3A2B2969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0CA1E71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4F34B140" w14:textId="77777777" w:rsidTr="00FC4C1A">
        <w:trPr>
          <w:trHeight w:val="690"/>
        </w:trPr>
        <w:tc>
          <w:tcPr>
            <w:tcW w:w="10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8CCE4"/>
            <w:vAlign w:val="center"/>
            <w:hideMark/>
          </w:tcPr>
          <w:p w14:paraId="24E062A2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stopStream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</w:t>
            </w:r>
            <w:proofErr w:type="gram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Stops stream.</w:t>
            </w:r>
          </w:p>
        </w:tc>
      </w:tr>
      <w:tr w:rsidR="00FC4C1A" w:rsidRPr="00FC4C1A" w14:paraId="6C76B09F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80BA45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</w:tbl>
    <w:p w14:paraId="2062AF83" w14:textId="77777777" w:rsidR="00FC4C1A" w:rsidRDefault="00FC4C1A">
      <w:r>
        <w:br w:type="page"/>
      </w:r>
    </w:p>
    <w:tbl>
      <w:tblPr>
        <w:tblW w:w="10040" w:type="dxa"/>
        <w:tblInd w:w="30" w:type="dxa"/>
        <w:tblLook w:val="04A0" w:firstRow="1" w:lastRow="0" w:firstColumn="1" w:lastColumn="0" w:noHBand="0" w:noVBand="1"/>
      </w:tblPr>
      <w:tblGrid>
        <w:gridCol w:w="10040"/>
      </w:tblGrid>
      <w:tr w:rsidR="00FC4C1A" w:rsidRPr="00FC4C1A" w14:paraId="1D459866" w14:textId="77777777" w:rsidTr="00FC4C1A">
        <w:trPr>
          <w:trHeight w:val="390"/>
        </w:trPr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F3EFDD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lastRenderedPageBreak/>
              <w:t> </w:t>
            </w:r>
          </w:p>
        </w:tc>
      </w:tr>
      <w:tr w:rsidR="00FC4C1A" w:rsidRPr="00FC4C1A" w14:paraId="6541A105" w14:textId="77777777" w:rsidTr="00FC4C1A">
        <w:trPr>
          <w:trHeight w:val="720"/>
        </w:trPr>
        <w:tc>
          <w:tcPr>
            <w:tcW w:w="100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8DB4E2"/>
            <w:vAlign w:val="bottom"/>
            <w:hideMark/>
          </w:tcPr>
          <w:p w14:paraId="11F453D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  <w:t>quarchQPS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  <w:t xml:space="preserve">Implements the interface with QPS. </w:t>
            </w:r>
          </w:p>
        </w:tc>
      </w:tr>
      <w:tr w:rsidR="00FC4C1A" w:rsidRPr="00FC4C1A" w14:paraId="07AF7704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5B3D7"/>
            <w:noWrap/>
            <w:vAlign w:val="center"/>
            <w:hideMark/>
          </w:tcPr>
          <w:p w14:paraId="21CB19F4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quarchQPS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quarchDevice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</w:p>
        </w:tc>
      </w:tr>
      <w:tr w:rsidR="00FC4C1A" w:rsidRPr="00FC4C1A" w14:paraId="466DB5CE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717591F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2E5587" w14:paraId="4AC6CE6B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79E46A16" w14:textId="77777777" w:rsidR="00FC4C1A" w:rsidRPr="002E5587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fr-FR" w:eastAsia="en-GB"/>
              </w:rPr>
            </w:pPr>
            <w:r w:rsidRPr="002E558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fr-FR" w:eastAsia="en-GB"/>
              </w:rPr>
              <w:t xml:space="preserve">argument </w:t>
            </w:r>
            <w:r w:rsidRPr="002E5587">
              <w:rPr>
                <w:rFonts w:ascii="Calibri" w:eastAsia="Times New Roman" w:hAnsi="Calibri" w:cs="Calibri"/>
                <w:color w:val="000000"/>
                <w:sz w:val="22"/>
                <w:lang w:val="fr-FR" w:eastAsia="en-GB"/>
              </w:rPr>
              <w:t xml:space="preserve">quarchDevice object </w:t>
            </w:r>
            <w:r w:rsidRPr="002E558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fr-FR" w:eastAsia="en-GB"/>
              </w:rPr>
              <w:t>quarchDevice</w:t>
            </w:r>
            <w:r w:rsidRPr="002E558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fr-FR" w:eastAsia="en-GB"/>
              </w:rPr>
              <w:br/>
            </w:r>
            <w:r w:rsidRPr="002E5587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fr-FR" w:eastAsia="en-GB"/>
              </w:rPr>
              <w:t>quarchDevice Object.</w:t>
            </w:r>
          </w:p>
        </w:tc>
      </w:tr>
      <w:tr w:rsidR="00FC4C1A" w:rsidRPr="002E5587" w14:paraId="6E4E598B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47E9C599" w14:textId="77777777" w:rsidR="00FC4C1A" w:rsidRPr="002E5587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fr-FR" w:eastAsia="en-GB"/>
              </w:rPr>
            </w:pPr>
            <w:r w:rsidRPr="002E5587">
              <w:rPr>
                <w:rFonts w:ascii="Calibri" w:eastAsia="Times New Roman" w:hAnsi="Calibri" w:cs="Calibri"/>
                <w:color w:val="000000"/>
                <w:sz w:val="32"/>
                <w:szCs w:val="32"/>
                <w:lang w:val="fr-FR" w:eastAsia="en-GB"/>
              </w:rPr>
              <w:t> </w:t>
            </w:r>
          </w:p>
        </w:tc>
      </w:tr>
      <w:tr w:rsidR="00FC4C1A" w:rsidRPr="00FC4C1A" w14:paraId="5353EA1B" w14:textId="77777777" w:rsidTr="00FC4C1A">
        <w:trPr>
          <w:trHeight w:val="3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noWrap/>
            <w:vAlign w:val="bottom"/>
            <w:hideMark/>
          </w:tcPr>
          <w:p w14:paraId="4ECE16F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startStream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(directory)</w:t>
            </w:r>
          </w:p>
        </w:tc>
      </w:tr>
      <w:tr w:rsidR="00FC4C1A" w:rsidRPr="00FC4C1A" w14:paraId="6910FB4B" w14:textId="77777777" w:rsidTr="00FC4C1A">
        <w:trPr>
          <w:trHeight w:val="22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5548E89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5645847A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4B855CC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path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directory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Declares where the data from the str</w:t>
            </w:r>
            <w:r w:rsidR="002E5587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e</w:t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am will be located.</w:t>
            </w:r>
          </w:p>
        </w:tc>
      </w:tr>
      <w:tr w:rsidR="00FC4C1A" w:rsidRPr="00FC4C1A" w14:paraId="21FDB778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43F82705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11333007" w14:textId="77777777" w:rsidTr="00FC4C1A">
        <w:trPr>
          <w:trHeight w:val="315"/>
        </w:trPr>
        <w:tc>
          <w:tcPr>
            <w:tcW w:w="10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D74497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return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object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quarchStream</w:t>
            </w:r>
            <w:proofErr w:type="spellEnd"/>
          </w:p>
        </w:tc>
      </w:tr>
    </w:tbl>
    <w:p w14:paraId="73C62F31" w14:textId="77777777" w:rsidR="00FC4C1A" w:rsidRDefault="00FC4C1A">
      <w:r>
        <w:br w:type="page"/>
      </w:r>
    </w:p>
    <w:tbl>
      <w:tblPr>
        <w:tblW w:w="10040" w:type="dxa"/>
        <w:tblInd w:w="30" w:type="dxa"/>
        <w:tblLook w:val="04A0" w:firstRow="1" w:lastRow="0" w:firstColumn="1" w:lastColumn="0" w:noHBand="0" w:noVBand="1"/>
      </w:tblPr>
      <w:tblGrid>
        <w:gridCol w:w="10040"/>
      </w:tblGrid>
      <w:tr w:rsidR="00FC4C1A" w:rsidRPr="00FC4C1A" w14:paraId="3D986514" w14:textId="77777777" w:rsidTr="00FC4C1A">
        <w:trPr>
          <w:trHeight w:val="435"/>
        </w:trPr>
        <w:tc>
          <w:tcPr>
            <w:tcW w:w="10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0D62E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lastRenderedPageBreak/>
              <w:t> </w:t>
            </w:r>
          </w:p>
        </w:tc>
      </w:tr>
      <w:tr w:rsidR="00FC4C1A" w:rsidRPr="00FC4C1A" w14:paraId="02F0AE9E" w14:textId="77777777" w:rsidTr="00FC4C1A">
        <w:trPr>
          <w:trHeight w:val="720"/>
        </w:trPr>
        <w:tc>
          <w:tcPr>
            <w:tcW w:w="100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8DB4E2"/>
            <w:vAlign w:val="bottom"/>
            <w:hideMark/>
          </w:tcPr>
          <w:p w14:paraId="1A6A815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  <w:t>quarchStream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Implements an interface with QPS stream.</w:t>
            </w:r>
          </w:p>
        </w:tc>
      </w:tr>
      <w:tr w:rsidR="00FC4C1A" w:rsidRPr="00FC4C1A" w14:paraId="2C875E68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95B3D7"/>
            <w:noWrap/>
            <w:vAlign w:val="center"/>
            <w:hideMark/>
          </w:tcPr>
          <w:p w14:paraId="666785DD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quarchStream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quarchQPS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</w:p>
        </w:tc>
      </w:tr>
      <w:tr w:rsidR="00FC4C1A" w:rsidRPr="00FC4C1A" w14:paraId="3579883F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603D9492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6C25FCDD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26C9F3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quarchQPS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object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quarchQPS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quarchQPS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object connected to QPS.</w:t>
            </w:r>
          </w:p>
        </w:tc>
      </w:tr>
      <w:tr w:rsidR="00FC4C1A" w:rsidRPr="00FC4C1A" w14:paraId="4BBA9497" w14:textId="77777777" w:rsidTr="00FC4C1A">
        <w:trPr>
          <w:trHeight w:val="315"/>
        </w:trPr>
        <w:tc>
          <w:tcPr>
            <w:tcW w:w="10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0862A75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5A14796A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4FE3327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openConnection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</w:t>
            </w:r>
            <w:proofErr w:type="gram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Re-open the connection if it has been closed.</w:t>
            </w:r>
          </w:p>
        </w:tc>
      </w:tr>
      <w:tr w:rsidR="00FC4C1A" w:rsidRPr="00FC4C1A" w14:paraId="59B77406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noWrap/>
            <w:vAlign w:val="bottom"/>
            <w:hideMark/>
          </w:tcPr>
          <w:p w14:paraId="5E82C474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6AA71E0B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6DEAFAD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closeConnection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</w:t>
            </w:r>
            <w:proofErr w:type="gram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Closes the device connection and any open communication ports.</w:t>
            </w:r>
          </w:p>
        </w:tc>
      </w:tr>
      <w:tr w:rsidR="00FC4C1A" w:rsidRPr="00FC4C1A" w14:paraId="17F5056A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28386E8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24CCC04D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2DDD7B3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createChannel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channelName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,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channelGroup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,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baseUnits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,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usePrefix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Creates a new channel in QPS.</w:t>
            </w:r>
          </w:p>
        </w:tc>
      </w:tr>
      <w:tr w:rsidR="00FC4C1A" w:rsidRPr="00FC4C1A" w14:paraId="6025B544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5DFA233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B05329" w14:paraId="4217ED0A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21A7EC10" w14:textId="77777777" w:rsidR="00FC4C1A" w:rsidRPr="00B05329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B05329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 xml:space="preserve">argument </w:t>
            </w:r>
            <w:r w:rsidRPr="00B05329">
              <w:rPr>
                <w:rFonts w:ascii="Calibri" w:eastAsia="Times New Roman" w:hAnsi="Calibri" w:cs="Calibri"/>
                <w:color w:val="000000"/>
                <w:lang w:val="en-GB" w:eastAsia="en-GB"/>
              </w:rPr>
              <w:t>string</w:t>
            </w:r>
            <w:r w:rsidRPr="00B05329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 xml:space="preserve"> </w:t>
            </w:r>
            <w:proofErr w:type="spellStart"/>
            <w:r w:rsidRPr="00B05329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t>channelName</w:t>
            </w:r>
            <w:proofErr w:type="spellEnd"/>
            <w:r w:rsidRPr="00B05329"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  <w:br/>
            </w:r>
            <w:r w:rsidRPr="00B05329">
              <w:rPr>
                <w:rFonts w:ascii="Calibri" w:eastAsia="Times New Roman" w:hAnsi="Calibri" w:cs="Calibri"/>
                <w:i/>
                <w:iCs/>
                <w:color w:val="000000"/>
                <w:lang w:val="en-GB" w:eastAsia="en-GB"/>
              </w:rPr>
              <w:t>Name of channel that will be add to QPS.</w:t>
            </w:r>
          </w:p>
        </w:tc>
      </w:tr>
      <w:tr w:rsidR="00FC4C1A" w:rsidRPr="00FC4C1A" w14:paraId="7469C550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2AED808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2004E629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8C38653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channelGroup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Name of channel group that the channel will be add to.</w:t>
            </w:r>
          </w:p>
        </w:tc>
      </w:tr>
      <w:tr w:rsidR="00FC4C1A" w:rsidRPr="00FC4C1A" w14:paraId="1BDD5754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76FE7BB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69649D1D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56BF361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baseUnits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  <w:t>Unit for the new channel.</w:t>
            </w:r>
          </w:p>
        </w:tc>
      </w:tr>
      <w:tr w:rsidR="00FC4C1A" w:rsidRPr="00FC4C1A" w14:paraId="2AC54B7E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53EC494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5DBFAA30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6DEDFAE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boolean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usePrefix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Wether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the new channel will automatically use </w:t>
            </w:r>
            <w:proofErr w:type="gram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metric  prefixes</w:t>
            </w:r>
            <w:proofErr w:type="gram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to represent numbers. </w:t>
            </w:r>
          </w:p>
        </w:tc>
      </w:tr>
      <w:tr w:rsidR="00FC4C1A" w:rsidRPr="00FC4C1A" w14:paraId="603BC938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1CF0E2DC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429FF062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70A34521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hideChannel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channelSpecifier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Hides a channel within QPS.</w:t>
            </w:r>
          </w:p>
        </w:tc>
      </w:tr>
      <w:tr w:rsidR="00FC4C1A" w:rsidRPr="00FC4C1A" w14:paraId="7F5768C9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0CD5C0F0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7D2C7728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575BF0A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string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channelSpecifier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  <w:t>The channel name the user wants to hide.</w:t>
            </w:r>
          </w:p>
        </w:tc>
      </w:tr>
      <w:tr w:rsidR="00FC4C1A" w:rsidRPr="00FC4C1A" w14:paraId="256E2B28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2DE42BB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5F2A65C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0E7A53E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hideAllDefaultChannels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Hides as default channels. Only user specified channels will be visible. </w:t>
            </w:r>
          </w:p>
        </w:tc>
      </w:tr>
      <w:tr w:rsidR="00FC4C1A" w:rsidRPr="00FC4C1A" w14:paraId="0B20988D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48E4C32E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31069D35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7C890EB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lastRenderedPageBreak/>
              <w:t>showChannel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channelSpecifier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Show a specific channel in QPS.</w:t>
            </w:r>
          </w:p>
        </w:tc>
      </w:tr>
      <w:tr w:rsidR="00FC4C1A" w:rsidRPr="00FC4C1A" w14:paraId="0B5EA872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65C9D78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084F8966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4970D2B0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string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channelSpecifier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  <w:t>The channel name the user wants to show.</w:t>
            </w:r>
          </w:p>
        </w:tc>
      </w:tr>
      <w:tr w:rsidR="00FC4C1A" w:rsidRPr="00FC4C1A" w14:paraId="13A6F4EC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6E56D143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41F6B238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5D9F1"/>
            <w:vAlign w:val="bottom"/>
            <w:hideMark/>
          </w:tcPr>
          <w:p w14:paraId="070EC5B3" w14:textId="77777777" w:rsid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addAnnotation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annotationString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, 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annotationTime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=0])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Adds an annotation at a specified point in graph.</w:t>
            </w:r>
          </w:p>
          <w:p w14:paraId="5CC30DD6" w14:textId="77777777" w:rsidR="008E322A" w:rsidRPr="00FC4C1A" w:rsidRDefault="008E322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Annotations will be used to create the statistics table.</w:t>
            </w:r>
          </w:p>
        </w:tc>
      </w:tr>
      <w:tr w:rsidR="00FC4C1A" w:rsidRPr="00FC4C1A" w14:paraId="52380EF6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301FE244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4261BC80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4BA2DF6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string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annotationString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Annotation string that will appear in QPS.</w:t>
            </w:r>
          </w:p>
        </w:tc>
      </w:tr>
      <w:tr w:rsidR="00FC4C1A" w:rsidRPr="00FC4C1A" w14:paraId="40CBC6E8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3A894FE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19DE5D57" w14:textId="77777777" w:rsidTr="00FC4C1A">
        <w:trPr>
          <w:trHeight w:val="15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649A98A2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"text to show"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Will show this whole string on graph.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"&lt;&lt;text&gt; text to show&lt;/text&gt; &lt;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extraText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&gt; text to hide&lt;/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extraText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&gt;&gt;"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Add the option to hide part of the string. This can be accessed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righ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clicking in the annotation. </w:t>
            </w:r>
          </w:p>
        </w:tc>
      </w:tr>
      <w:tr w:rsidR="00FC4C1A" w:rsidRPr="00FC4C1A" w14:paraId="22FF8212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02AF87F5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string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annotationTime</w:t>
            </w:r>
            <w:proofErr w:type="spellEnd"/>
            <w:proofErr w:type="gram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Either UNIX time or as elapsed time since the start of the dataset.</w:t>
            </w:r>
          </w:p>
        </w:tc>
      </w:tr>
      <w:tr w:rsidR="00FC4C1A" w:rsidRPr="00FC4C1A" w14:paraId="561E2E15" w14:textId="77777777" w:rsidTr="00FC4C1A">
        <w:trPr>
          <w:trHeight w:val="15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3F2DABA2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1528370532877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Unix time.</w:t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e12D13:14:15.167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Specifies 12 days, 13 hours, 14 minutes, 15.167 seconds</w:t>
            </w:r>
          </w:p>
        </w:tc>
      </w:tr>
      <w:tr w:rsidR="00FC4C1A" w:rsidRPr="00FC4C1A" w14:paraId="0806078B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5EDAB95D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13917CDB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5D9F1"/>
            <w:vAlign w:val="bottom"/>
            <w:hideMark/>
          </w:tcPr>
          <w:p w14:paraId="6A5C2268" w14:textId="77777777" w:rsidR="008E322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addComment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commentString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, 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commentTime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=0])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Adds a</w:t>
            </w:r>
            <w:r w:rsidR="008E322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comment</w:t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at a specified point in graph.</w:t>
            </w:r>
          </w:p>
          <w:p w14:paraId="6BA0D17C" w14:textId="77777777" w:rsidR="008E322A" w:rsidRPr="008E322A" w:rsidRDefault="008E322A" w:rsidP="00FC4C1A">
            <w:pPr>
              <w:spacing w:before="0"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Comments will be hidden from the statistics table.</w:t>
            </w:r>
          </w:p>
        </w:tc>
      </w:tr>
      <w:tr w:rsidR="00FC4C1A" w:rsidRPr="00FC4C1A" w14:paraId="0A3228DF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4F6FAC4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33972295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4156A224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string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commentString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Comment string that will appear in QPS.</w:t>
            </w:r>
          </w:p>
        </w:tc>
      </w:tr>
      <w:tr w:rsidR="00FC4C1A" w:rsidRPr="00FC4C1A" w14:paraId="24ACF848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4816905C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7BA2BA27" w14:textId="77777777" w:rsidTr="00FC4C1A">
        <w:trPr>
          <w:trHeight w:val="15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ABDBA59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"text to show"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Will show this whole string on graph.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"&lt;&lt;text&gt; text to show&lt;/text&gt; &lt;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extraText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&gt; text to hide&lt;/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extraText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&gt;&gt;"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Add the option to hide part of the string. This can be accessed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righ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clicking in the comment </w:t>
            </w:r>
          </w:p>
        </w:tc>
      </w:tr>
      <w:tr w:rsidR="00FC4C1A" w:rsidRPr="00FC4C1A" w14:paraId="355F3B32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2CCC517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string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commentTime</w:t>
            </w:r>
            <w:proofErr w:type="spellEnd"/>
            <w:proofErr w:type="gram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Either UNIX time or as elapsed time since the start of the dataset.</w:t>
            </w:r>
          </w:p>
        </w:tc>
      </w:tr>
      <w:tr w:rsidR="00FC4C1A" w:rsidRPr="00FC4C1A" w14:paraId="30E0EE07" w14:textId="77777777" w:rsidTr="00FC4C1A">
        <w:trPr>
          <w:trHeight w:val="15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216EC0A3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lastRenderedPageBreak/>
              <w:t>1528370532877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Unix time.</w:t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e12D13:14:15.167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Specifies 12 days, 13 hours, 14 minutes, 15.167 seconds</w:t>
            </w:r>
          </w:p>
        </w:tc>
      </w:tr>
      <w:tr w:rsidR="00FC4C1A" w:rsidRPr="00FC4C1A" w14:paraId="024C4563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401860F4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24C8B5E3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5D9F1"/>
            <w:vAlign w:val="bottom"/>
            <w:hideMark/>
          </w:tcPr>
          <w:p w14:paraId="430EAB2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addDataPoint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channelName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,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groupName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,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dataValue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, 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dataPointTime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])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Adds a new data point to the specified channel for representation on graph.</w:t>
            </w:r>
          </w:p>
        </w:tc>
      </w:tr>
      <w:tr w:rsidR="00FC4C1A" w:rsidRPr="00FC4C1A" w14:paraId="082DDD53" w14:textId="77777777" w:rsidTr="00FC4C1A">
        <w:trPr>
          <w:trHeight w:val="3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14:paraId="42F6913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 </w:t>
            </w:r>
          </w:p>
        </w:tc>
      </w:tr>
      <w:tr w:rsidR="00FC4C1A" w:rsidRPr="00FC4C1A" w14:paraId="5AB26201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629073A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629595CE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08669603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string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channelName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Name of channel that will be add to QPS.</w:t>
            </w:r>
          </w:p>
        </w:tc>
      </w:tr>
      <w:tr w:rsidR="00FC4C1A" w:rsidRPr="00FC4C1A" w14:paraId="78D15342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1FA0D9D4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2A904476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174027E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string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groupName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Name of channel group that the channel will be add to.</w:t>
            </w:r>
          </w:p>
        </w:tc>
      </w:tr>
      <w:tr w:rsidR="00FC4C1A" w:rsidRPr="00FC4C1A" w14:paraId="24C975DF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7B9F2E8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3D917CAF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5FBBAAB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int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driveTemp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Value of the data point.</w:t>
            </w:r>
          </w:p>
        </w:tc>
      </w:tr>
      <w:tr w:rsidR="00FC4C1A" w:rsidRPr="00FC4C1A" w14:paraId="082EFF76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11691A9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570F9BB1" w14:textId="77777777" w:rsidTr="00FC4C1A">
        <w:trPr>
          <w:trHeight w:val="3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0E0B001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dataPointTime</w:t>
            </w:r>
            <w:proofErr w:type="spellEnd"/>
          </w:p>
        </w:tc>
      </w:tr>
      <w:tr w:rsidR="00FC4C1A" w:rsidRPr="00FC4C1A" w14:paraId="593B2820" w14:textId="77777777" w:rsidTr="00FC4C1A">
        <w:trPr>
          <w:trHeight w:val="15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0CD4C2A0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1528370532877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Unix time.</w:t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e12D13:14:15.167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Specifies 12 days, 13 hours, 14 minutes, 15.167 seconds</w:t>
            </w:r>
          </w:p>
        </w:tc>
      </w:tr>
      <w:tr w:rsidR="00FC4C1A" w:rsidRPr="00FC4C1A" w14:paraId="23563C06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4D7F2FB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stopStream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</w:t>
            </w:r>
            <w:proofErr w:type="gram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Stops the current stream.</w:t>
            </w:r>
          </w:p>
        </w:tc>
      </w:tr>
      <w:tr w:rsidR="00FC4C1A" w:rsidRPr="00FC4C1A" w14:paraId="25347D02" w14:textId="77777777" w:rsidTr="00FC4C1A">
        <w:trPr>
          <w:trHeight w:val="3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noWrap/>
            <w:vAlign w:val="bottom"/>
            <w:hideMark/>
          </w:tcPr>
          <w:p w14:paraId="3E49830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 </w:t>
            </w:r>
          </w:p>
        </w:tc>
      </w:tr>
      <w:tr w:rsidR="00FC4C1A" w:rsidRPr="00FC4C1A" w14:paraId="1B5A475E" w14:textId="77777777" w:rsidTr="00FC4C1A">
        <w:trPr>
          <w:trHeight w:val="675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69AC8AE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proofErr w:type="gram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myChannels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(</w:t>
            </w:r>
            <w:proofErr w:type="gram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Returns the active channel.</w:t>
            </w:r>
          </w:p>
        </w:tc>
      </w:tr>
      <w:tr w:rsidR="00FC4C1A" w:rsidRPr="00FC4C1A" w14:paraId="0ABCE4DD" w14:textId="77777777" w:rsidTr="00FC4C1A">
        <w:trPr>
          <w:trHeight w:val="42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7170AD7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 </w:t>
            </w:r>
          </w:p>
        </w:tc>
      </w:tr>
      <w:tr w:rsidR="00FC4C1A" w:rsidRPr="00FC4C1A" w14:paraId="485AE5C9" w14:textId="77777777" w:rsidTr="00FC4C1A">
        <w:trPr>
          <w:trHeight w:val="600"/>
        </w:trPr>
        <w:tc>
          <w:tcPr>
            <w:tcW w:w="100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0BA4B25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return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list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List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of channels currently active in QPS.</w:t>
            </w:r>
          </w:p>
        </w:tc>
      </w:tr>
      <w:tr w:rsidR="00FC4C1A" w:rsidRPr="00FC4C1A" w14:paraId="1FB2727A" w14:textId="77777777" w:rsidTr="00FC4C1A">
        <w:trPr>
          <w:trHeight w:val="315"/>
        </w:trPr>
        <w:tc>
          <w:tcPr>
            <w:tcW w:w="100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622E279C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</w:tbl>
    <w:p w14:paraId="1BDE6DE4" w14:textId="77777777" w:rsidR="00FC4C1A" w:rsidRDefault="00FC4C1A">
      <w:pPr>
        <w:spacing w:before="0" w:after="160" w:line="259" w:lineRule="auto"/>
      </w:pPr>
    </w:p>
    <w:p w14:paraId="3F2A86D0" w14:textId="77777777" w:rsidR="00FC4C1A" w:rsidRDefault="00FC4C1A">
      <w:pPr>
        <w:spacing w:before="0" w:after="160" w:line="259" w:lineRule="auto"/>
      </w:pPr>
    </w:p>
    <w:p w14:paraId="5D82C23C" w14:textId="77777777" w:rsidR="00FC4C1A" w:rsidRDefault="00FC4C1A">
      <w:pPr>
        <w:spacing w:before="0" w:after="160" w:line="259" w:lineRule="auto"/>
      </w:pPr>
    </w:p>
    <w:p w14:paraId="7C626E7B" w14:textId="77777777" w:rsidR="00FC4C1A" w:rsidRDefault="00FC4C1A">
      <w:pPr>
        <w:spacing w:before="0" w:after="160" w:line="259" w:lineRule="auto"/>
      </w:pPr>
    </w:p>
    <w:p w14:paraId="67355A18" w14:textId="77777777" w:rsidR="00FC4C1A" w:rsidRDefault="00FC4C1A">
      <w:pPr>
        <w:spacing w:before="0" w:after="160" w:line="259" w:lineRule="auto"/>
      </w:pPr>
    </w:p>
    <w:p w14:paraId="04CE3CD7" w14:textId="77777777" w:rsidR="00FC4C1A" w:rsidRDefault="00FC4C1A">
      <w:pPr>
        <w:spacing w:before="0" w:after="160" w:line="259" w:lineRule="auto"/>
      </w:pPr>
    </w:p>
    <w:p w14:paraId="7700A9B7" w14:textId="77777777" w:rsidR="00FC4C1A" w:rsidRDefault="00FC4C1A">
      <w:pPr>
        <w:spacing w:before="0" w:after="160" w:line="259" w:lineRule="auto"/>
      </w:pPr>
    </w:p>
    <w:p w14:paraId="6F7BD8B9" w14:textId="77777777" w:rsidR="00FC4C1A" w:rsidRDefault="00FC4C1A">
      <w:pPr>
        <w:spacing w:before="0" w:after="160" w:line="259" w:lineRule="auto"/>
      </w:pPr>
    </w:p>
    <w:p w14:paraId="7D362C29" w14:textId="77777777" w:rsidR="00FC4C1A" w:rsidRDefault="00FC4C1A">
      <w:pPr>
        <w:spacing w:before="0" w:after="160" w:line="259" w:lineRule="auto"/>
      </w:pPr>
    </w:p>
    <w:p w14:paraId="224923F2" w14:textId="77777777" w:rsidR="00FC4C1A" w:rsidRDefault="00FC4C1A" w:rsidP="00FC4C1A">
      <w:pPr>
        <w:pStyle w:val="Heading2"/>
      </w:pPr>
      <w:bookmarkStart w:id="74" w:name="_Toc527705185"/>
      <w:r>
        <w:t>Helper functions</w:t>
      </w:r>
      <w:bookmarkEnd w:id="74"/>
    </w:p>
    <w:tbl>
      <w:tblPr>
        <w:tblW w:w="9020" w:type="dxa"/>
        <w:tblLook w:val="04A0" w:firstRow="1" w:lastRow="0" w:firstColumn="1" w:lastColumn="0" w:noHBand="0" w:noVBand="1"/>
      </w:tblPr>
      <w:tblGrid>
        <w:gridCol w:w="9020"/>
      </w:tblGrid>
      <w:tr w:rsidR="00FC4C1A" w:rsidRPr="00FC4C1A" w14:paraId="4BCC9638" w14:textId="77777777" w:rsidTr="00FC4C1A">
        <w:trPr>
          <w:trHeight w:val="420"/>
        </w:trPr>
        <w:tc>
          <w:tcPr>
            <w:tcW w:w="90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95B3D7"/>
            <w:noWrap/>
            <w:vAlign w:val="bottom"/>
            <w:hideMark/>
          </w:tcPr>
          <w:p w14:paraId="6AF4C8E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QIS</w:t>
            </w:r>
          </w:p>
        </w:tc>
      </w:tr>
      <w:tr w:rsidR="00FC4C1A" w:rsidRPr="00FC4C1A" w14:paraId="1125AB56" w14:textId="77777777" w:rsidTr="00FC4C1A">
        <w:trPr>
          <w:trHeight w:val="675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02ABBAB0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isQisRunning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([host="localhost"], [port"9722"])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Returns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wheter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QIS is running or not.</w:t>
            </w:r>
          </w:p>
        </w:tc>
      </w:tr>
      <w:tr w:rsidR="00FC4C1A" w:rsidRPr="00FC4C1A" w14:paraId="1B537378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6D2ABAF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61F452B1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6B817F0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host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Specify the remote host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ip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.</w:t>
            </w:r>
          </w:p>
        </w:tc>
      </w:tr>
      <w:tr w:rsidR="00FC4C1A" w:rsidRPr="00FC4C1A" w14:paraId="4893F206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75152E0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3FB53897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6EB8B99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integer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port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Specify the remote host port. </w:t>
            </w:r>
          </w:p>
        </w:tc>
      </w:tr>
      <w:tr w:rsidR="00FC4C1A" w:rsidRPr="00FC4C1A" w14:paraId="50C25F9D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2648C53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29420495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4BDAF050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return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boolean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True if QIS is running or False if not.</w:t>
            </w:r>
          </w:p>
        </w:tc>
      </w:tr>
      <w:tr w:rsidR="00FC4C1A" w:rsidRPr="00FC4C1A" w14:paraId="4896B0A2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64B6819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AE8CDDA" w14:textId="77777777" w:rsidTr="00FC4C1A">
        <w:trPr>
          <w:trHeight w:val="675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58031FD3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startLocalQis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QisPath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=/path/inside/QuarchPy])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Start a copy of QIS.</w:t>
            </w:r>
          </w:p>
        </w:tc>
      </w:tr>
      <w:tr w:rsidR="00FC4C1A" w:rsidRPr="00FC4C1A" w14:paraId="1B612005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202DE2C3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2732FF9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781616BC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path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QisPath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Path to a custom QIS folder.</w:t>
            </w:r>
          </w:p>
        </w:tc>
      </w:tr>
      <w:tr w:rsidR="00FC4C1A" w:rsidRPr="00FC4C1A" w14:paraId="70359D64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80418BC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6DC3636E" w14:textId="77777777" w:rsidTr="00FC4C1A">
        <w:trPr>
          <w:trHeight w:val="675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53E405E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closeQis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(host, port)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Closes QIS.</w:t>
            </w:r>
          </w:p>
        </w:tc>
      </w:tr>
      <w:tr w:rsidR="00FC4C1A" w:rsidRPr="00FC4C1A" w14:paraId="1D89286C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7BCA5E1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C83F619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31E07F64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host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Specify the remote host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ip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.</w:t>
            </w:r>
          </w:p>
        </w:tc>
      </w:tr>
      <w:tr w:rsidR="00FC4C1A" w:rsidRPr="00FC4C1A" w14:paraId="2D35F91F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3D84DD9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247089AD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0AA2D921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integer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port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Specify the remote host port. </w:t>
            </w:r>
          </w:p>
        </w:tc>
      </w:tr>
      <w:tr w:rsidR="00FC4C1A" w:rsidRPr="00FC4C1A" w14:paraId="202D871D" w14:textId="77777777" w:rsidTr="00FC4C1A">
        <w:trPr>
          <w:trHeight w:val="315"/>
        </w:trPr>
        <w:tc>
          <w:tcPr>
            <w:tcW w:w="9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0C5E7EA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</w:tbl>
    <w:p w14:paraId="0DA53117" w14:textId="77777777" w:rsidR="00FC4C1A" w:rsidRDefault="00FC4C1A">
      <w:r>
        <w:br w:type="page"/>
      </w:r>
    </w:p>
    <w:tbl>
      <w:tblPr>
        <w:tblW w:w="9020" w:type="dxa"/>
        <w:tblInd w:w="10" w:type="dxa"/>
        <w:tblLook w:val="04A0" w:firstRow="1" w:lastRow="0" w:firstColumn="1" w:lastColumn="0" w:noHBand="0" w:noVBand="1"/>
      </w:tblPr>
      <w:tblGrid>
        <w:gridCol w:w="9020"/>
      </w:tblGrid>
      <w:tr w:rsidR="00FC4C1A" w:rsidRPr="00FC4C1A" w14:paraId="1065C72F" w14:textId="77777777" w:rsidTr="00FC4C1A">
        <w:trPr>
          <w:trHeight w:val="315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58F2C2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lastRenderedPageBreak/>
              <w:t> </w:t>
            </w:r>
          </w:p>
        </w:tc>
      </w:tr>
      <w:tr w:rsidR="00FC4C1A" w:rsidRPr="00FC4C1A" w14:paraId="5CE3118E" w14:textId="77777777" w:rsidTr="00FC4C1A">
        <w:trPr>
          <w:trHeight w:val="420"/>
        </w:trPr>
        <w:tc>
          <w:tcPr>
            <w:tcW w:w="90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95B3D7"/>
            <w:noWrap/>
            <w:vAlign w:val="bottom"/>
            <w:hideMark/>
          </w:tcPr>
          <w:p w14:paraId="2B970D3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QPS</w:t>
            </w:r>
          </w:p>
        </w:tc>
      </w:tr>
      <w:tr w:rsidR="00FC4C1A" w:rsidRPr="00FC4C1A" w14:paraId="4C68ED4A" w14:textId="77777777" w:rsidTr="00FC4C1A">
        <w:trPr>
          <w:trHeight w:val="675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0E256A3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isQpsRunning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([host="localhost"], [port"9722"])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Returns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wheter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QPS is running or not.</w:t>
            </w:r>
          </w:p>
        </w:tc>
      </w:tr>
      <w:tr w:rsidR="00FC4C1A" w:rsidRPr="00FC4C1A" w14:paraId="499C26F5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70640EE4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42C97213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068F4EA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host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Specify the remote host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ip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.</w:t>
            </w:r>
          </w:p>
        </w:tc>
      </w:tr>
      <w:tr w:rsidR="00FC4C1A" w:rsidRPr="00FC4C1A" w14:paraId="7CB72A05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452A241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7244EF41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9D3ED5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integer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port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Specify the remote host port. </w:t>
            </w:r>
          </w:p>
        </w:tc>
      </w:tr>
      <w:tr w:rsidR="00FC4C1A" w:rsidRPr="00FC4C1A" w14:paraId="3F041FC6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599B89D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7171089B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C43D5E2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return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boolean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True if QPS is running or False if not.</w:t>
            </w:r>
          </w:p>
        </w:tc>
      </w:tr>
      <w:tr w:rsidR="00FC4C1A" w:rsidRPr="00FC4C1A" w14:paraId="4FE3E2EE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1864036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485B3C03" w14:textId="77777777" w:rsidTr="00FC4C1A">
        <w:trPr>
          <w:trHeight w:val="675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7485B41A" w14:textId="34D34D64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startLocalQps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keepQisRunning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=False]</w:t>
            </w:r>
            <w:r w:rsidR="00C63362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,</w:t>
            </w:r>
            <w:r w:rsidR="00C63362">
              <w:t xml:space="preserve"> </w:t>
            </w:r>
            <w:r w:rsidR="00C63362" w:rsidRPr="00C63362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args=[]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Starts a new instance of QPS.</w:t>
            </w:r>
          </w:p>
        </w:tc>
      </w:tr>
      <w:tr w:rsidR="00FC4C1A" w:rsidRPr="00FC4C1A" w14:paraId="55AE85FB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6F1A0E9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52306C44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2356C0D5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path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QisPath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Path to a custom QPS folder.</w:t>
            </w:r>
          </w:p>
        </w:tc>
      </w:tr>
      <w:tr w:rsidR="00FC4C1A" w:rsidRPr="00FC4C1A" w14:paraId="3B77C041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26B65215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2352738B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7C17422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boolean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keepQisRunning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Will keep QIS running after the execution of the script.</w:t>
            </w:r>
          </w:p>
        </w:tc>
      </w:tr>
      <w:tr w:rsidR="00FC4C1A" w:rsidRPr="00FC4C1A" w14:paraId="5AED5705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2D27622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7D2F825E" w14:textId="77777777" w:rsidTr="00FC4C1A">
        <w:trPr>
          <w:trHeight w:val="375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noWrap/>
            <w:vAlign w:val="bottom"/>
            <w:hideMark/>
          </w:tcPr>
          <w:p w14:paraId="5E304763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closeQps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(host, port)</w:t>
            </w:r>
          </w:p>
        </w:tc>
      </w:tr>
      <w:tr w:rsidR="00FC4C1A" w:rsidRPr="00FC4C1A" w14:paraId="553FD5A6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22A95573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AFBD50A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0CF415FA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string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host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Specify the remote host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ip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.</w:t>
            </w:r>
          </w:p>
        </w:tc>
      </w:tr>
      <w:tr w:rsidR="00FC4C1A" w:rsidRPr="00FC4C1A" w14:paraId="04140D56" w14:textId="77777777" w:rsidTr="00FC4C1A">
        <w:trPr>
          <w:trHeight w:val="3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7A28A37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73E11995" w14:textId="77777777" w:rsidTr="00FC4C1A">
        <w:trPr>
          <w:trHeight w:val="600"/>
        </w:trPr>
        <w:tc>
          <w:tcPr>
            <w:tcW w:w="9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0504E8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argument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integer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port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Specify the remote host port. </w:t>
            </w:r>
          </w:p>
        </w:tc>
      </w:tr>
      <w:tr w:rsidR="00FC4C1A" w:rsidRPr="00FC4C1A" w14:paraId="05E98707" w14:textId="77777777" w:rsidTr="00FC4C1A">
        <w:trPr>
          <w:trHeight w:val="315"/>
        </w:trPr>
        <w:tc>
          <w:tcPr>
            <w:tcW w:w="9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1D9F5E1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</w:tbl>
    <w:p w14:paraId="6AEDD5E2" w14:textId="77777777" w:rsidR="00FC4C1A" w:rsidRDefault="00FC4C1A" w:rsidP="00A452F0"/>
    <w:p w14:paraId="41331DBC" w14:textId="77777777" w:rsidR="00FC4C1A" w:rsidRDefault="00FC4C1A">
      <w:pPr>
        <w:spacing w:before="0" w:after="160" w:line="259" w:lineRule="auto"/>
        <w:rPr>
          <w:rFonts w:eastAsiaTheme="majorEastAsia" w:cstheme="majorBidi"/>
          <w:b/>
          <w:color w:val="2E74B5" w:themeColor="accent1" w:themeShade="BF"/>
          <w:sz w:val="32"/>
          <w:szCs w:val="26"/>
        </w:rPr>
      </w:pPr>
      <w:r>
        <w:br w:type="page"/>
      </w:r>
    </w:p>
    <w:p w14:paraId="61089F05" w14:textId="77777777" w:rsidR="00FC4C1A" w:rsidRDefault="00FC4C1A" w:rsidP="00FC4C1A">
      <w:pPr>
        <w:pStyle w:val="Heading2"/>
      </w:pPr>
      <w:bookmarkStart w:id="75" w:name="_Toc527705186"/>
      <w:r>
        <w:lastRenderedPageBreak/>
        <w:t>FIO specific functions</w:t>
      </w:r>
      <w:bookmarkEnd w:id="75"/>
    </w:p>
    <w:tbl>
      <w:tblPr>
        <w:tblW w:w="9260" w:type="dxa"/>
        <w:tblLook w:val="04A0" w:firstRow="1" w:lastRow="0" w:firstColumn="1" w:lastColumn="0" w:noHBand="0" w:noVBand="1"/>
      </w:tblPr>
      <w:tblGrid>
        <w:gridCol w:w="9260"/>
      </w:tblGrid>
      <w:tr w:rsidR="00FC4C1A" w:rsidRPr="00FC4C1A" w14:paraId="23A6772D" w14:textId="77777777" w:rsidTr="00FC4C1A">
        <w:trPr>
          <w:trHeight w:val="420"/>
        </w:trPr>
        <w:tc>
          <w:tcPr>
            <w:tcW w:w="92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95B3D7"/>
            <w:noWrap/>
            <w:vAlign w:val="bottom"/>
            <w:hideMark/>
          </w:tcPr>
          <w:p w14:paraId="22C967F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32"/>
                <w:szCs w:val="32"/>
                <w:lang w:val="en-GB" w:eastAsia="en-GB"/>
              </w:rPr>
              <w:t>FIO</w:t>
            </w:r>
          </w:p>
        </w:tc>
      </w:tr>
      <w:tr w:rsidR="00FC4C1A" w:rsidRPr="00FC4C1A" w14:paraId="04FA9981" w14:textId="77777777" w:rsidTr="00FC4C1A">
        <w:trPr>
          <w:trHeight w:val="102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4436CA45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runFIO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myStream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, mode,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fioCallbacks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,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user_data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, [arguments], [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file_name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])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GB" w:eastAsia="en-GB"/>
              </w:rPr>
              <w:t xml:space="preserve">Runs FIO. </w:t>
            </w:r>
          </w:p>
        </w:tc>
      </w:tr>
      <w:tr w:rsidR="00FC4C1A" w:rsidRPr="00FC4C1A" w14:paraId="48539369" w14:textId="77777777" w:rsidTr="00FC4C1A">
        <w:trPr>
          <w:trHeight w:val="375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noWrap/>
            <w:vAlign w:val="bottom"/>
            <w:hideMark/>
          </w:tcPr>
          <w:p w14:paraId="1CDF9493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 </w:t>
            </w:r>
          </w:p>
        </w:tc>
      </w:tr>
      <w:tr w:rsidR="00FC4C1A" w:rsidRPr="00FC4C1A" w14:paraId="5A4B9E93" w14:textId="77777777" w:rsidTr="00FC4C1A">
        <w:trPr>
          <w:trHeight w:val="6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494AEBF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qpsStream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object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myStream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Your QPS stream where you want to send the data points to.</w:t>
            </w:r>
          </w:p>
        </w:tc>
      </w:tr>
      <w:tr w:rsidR="00FC4C1A" w:rsidRPr="00FC4C1A" w14:paraId="4151EE7F" w14:textId="77777777" w:rsidTr="00FC4C1A">
        <w:trPr>
          <w:trHeight w:val="3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220F558E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062BE68B" w14:textId="77777777" w:rsidTr="00FC4C1A">
        <w:trPr>
          <w:trHeight w:val="6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7F3743A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string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mode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Selects the execution mode.</w:t>
            </w:r>
          </w:p>
        </w:tc>
      </w:tr>
      <w:tr w:rsidR="00FC4C1A" w:rsidRPr="00FC4C1A" w14:paraId="4C453C67" w14:textId="77777777" w:rsidTr="00FC4C1A">
        <w:trPr>
          <w:trHeight w:val="3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5D3819DE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6D2B7C01" w14:textId="77777777" w:rsidTr="00FC4C1A">
        <w:trPr>
          <w:trHeight w:val="24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72B24B2" w14:textId="77777777" w:rsidR="00FC4C1A" w:rsidRPr="00FC4C1A" w:rsidRDefault="00FC4C1A" w:rsidP="00FC4C1A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file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QuarchPy with parse the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paraemters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from the variable "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fioFile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".</w:t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arg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  <w:t xml:space="preserve">QuarchPy will parse the parameters from the variable "arguments". </w:t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  <w:t xml:space="preserve"> 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  <w:t>cli</w:t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  <w:t>FIO will run the same way it would in a shell.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</w:p>
        </w:tc>
      </w:tr>
      <w:tr w:rsidR="00FC4C1A" w:rsidRPr="00FC4C1A" w14:paraId="376EBFBC" w14:textId="77777777" w:rsidTr="00FC4C1A">
        <w:trPr>
          <w:trHeight w:val="3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38412D2C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59475BB9" w14:textId="77777777" w:rsidTr="00FC4C1A">
        <w:trPr>
          <w:trHeight w:val="6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2EBE657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dictionary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fioCallbacks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A dictionary containing all the </w:t>
            </w:r>
            <w:proofErr w:type="spellStart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callbacks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 xml:space="preserve"> for FIO. </w:t>
            </w:r>
          </w:p>
        </w:tc>
      </w:tr>
      <w:tr w:rsidR="00FC4C1A" w:rsidRPr="00FC4C1A" w14:paraId="2C46475A" w14:textId="77777777" w:rsidTr="00FC4C1A">
        <w:trPr>
          <w:trHeight w:val="3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2196ABB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76102FFD" w14:textId="77777777" w:rsidTr="00FC4C1A">
        <w:trPr>
          <w:trHeight w:val="6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F2C0032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list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user_data</w:t>
            </w:r>
            <w:proofErr w:type="spellEnd"/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br/>
              <w:t>List of arguments to return from FIO.</w:t>
            </w:r>
          </w:p>
        </w:tc>
      </w:tr>
      <w:tr w:rsidR="00FC4C1A" w:rsidRPr="00FC4C1A" w14:paraId="4080810C" w14:textId="77777777" w:rsidTr="00FC4C1A">
        <w:trPr>
          <w:trHeight w:val="3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660DF51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5C334F78" w14:textId="77777777" w:rsidTr="00FC4C1A">
        <w:trPr>
          <w:trHeight w:val="6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CE36F58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dictionary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arguments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List of arguments to send to FIO.</w:t>
            </w:r>
          </w:p>
        </w:tc>
      </w:tr>
      <w:tr w:rsidR="00FC4C1A" w:rsidRPr="00FC4C1A" w14:paraId="42289DDD" w14:textId="77777777" w:rsidTr="00FC4C1A">
        <w:trPr>
          <w:trHeight w:val="3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377C99E4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5E249D03" w14:textId="77777777" w:rsidTr="00FC4C1A">
        <w:trPr>
          <w:trHeight w:val="6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2B3CFF8D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string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file_name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File with FIO configuration.</w:t>
            </w:r>
          </w:p>
        </w:tc>
      </w:tr>
      <w:tr w:rsidR="00FC4C1A" w:rsidRPr="00FC4C1A" w14:paraId="7F5CACF7" w14:textId="77777777" w:rsidTr="00FC4C1A">
        <w:trPr>
          <w:trHeight w:val="3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3DA85F4C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250602BF" w14:textId="77777777" w:rsidTr="00FC4C1A">
        <w:trPr>
          <w:trHeight w:val="3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21646F13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1D8DC96E" w14:textId="77777777" w:rsidTr="00FC4C1A">
        <w:trPr>
          <w:trHeight w:val="3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72A420DE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242FA9EE" w14:textId="77777777" w:rsidTr="00FC4C1A">
        <w:trPr>
          <w:trHeight w:val="675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vAlign w:val="bottom"/>
            <w:hideMark/>
          </w:tcPr>
          <w:p w14:paraId="63754046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</w:pP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GetQpsModuleSelection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 xml:space="preserve"> (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QpsConnection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t>)</w:t>
            </w:r>
            <w:r w:rsidRPr="00FC4C1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Prompts the user to choose a module.</w:t>
            </w:r>
          </w:p>
        </w:tc>
      </w:tr>
      <w:tr w:rsidR="00FC4C1A" w:rsidRPr="00FC4C1A" w14:paraId="59D841D3" w14:textId="77777777" w:rsidTr="00FC4C1A">
        <w:trPr>
          <w:trHeight w:val="3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B8CCE4"/>
            <w:noWrap/>
            <w:vAlign w:val="bottom"/>
            <w:hideMark/>
          </w:tcPr>
          <w:p w14:paraId="5396C389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469D0BE9" w14:textId="77777777" w:rsidTr="00FC4C1A">
        <w:trPr>
          <w:trHeight w:val="3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58621A6F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  <w:tr w:rsidR="00FC4C1A" w:rsidRPr="00FC4C1A" w14:paraId="2968C472" w14:textId="77777777" w:rsidTr="00FC4C1A">
        <w:trPr>
          <w:trHeight w:val="600"/>
        </w:trPr>
        <w:tc>
          <w:tcPr>
            <w:tcW w:w="92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11DEBF97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argument </w:t>
            </w:r>
            <w:proofErr w:type="spellStart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qpsStream</w:t>
            </w:r>
            <w:proofErr w:type="spellEnd"/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 xml:space="preserve"> object</w:t>
            </w:r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 xml:space="preserve"> </w:t>
            </w:r>
            <w:proofErr w:type="spellStart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t>QpsConnection</w:t>
            </w:r>
            <w:proofErr w:type="spellEnd"/>
            <w:r w:rsidRPr="00FC4C1A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GB" w:eastAsia="en-GB"/>
              </w:rPr>
              <w:br/>
            </w:r>
            <w:r w:rsidRPr="00FC4C1A">
              <w:rPr>
                <w:rFonts w:ascii="Calibri" w:eastAsia="Times New Roman" w:hAnsi="Calibri" w:cs="Calibri"/>
                <w:i/>
                <w:iCs/>
                <w:color w:val="000000"/>
                <w:sz w:val="22"/>
                <w:lang w:val="en-GB" w:eastAsia="en-GB"/>
              </w:rPr>
              <w:t>Your QPS connection.</w:t>
            </w:r>
          </w:p>
        </w:tc>
      </w:tr>
      <w:tr w:rsidR="00FC4C1A" w:rsidRPr="00FC4C1A" w14:paraId="7BF3A27A" w14:textId="77777777" w:rsidTr="00FC4C1A">
        <w:trPr>
          <w:trHeight w:val="315"/>
        </w:trPr>
        <w:tc>
          <w:tcPr>
            <w:tcW w:w="9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bottom"/>
            <w:hideMark/>
          </w:tcPr>
          <w:p w14:paraId="334512EB" w14:textId="77777777" w:rsidR="00FC4C1A" w:rsidRPr="00FC4C1A" w:rsidRDefault="00FC4C1A" w:rsidP="00FC4C1A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</w:pPr>
            <w:r w:rsidRPr="00FC4C1A">
              <w:rPr>
                <w:rFonts w:ascii="Calibri" w:eastAsia="Times New Roman" w:hAnsi="Calibri" w:cs="Calibri"/>
                <w:color w:val="000000"/>
                <w:sz w:val="22"/>
                <w:lang w:val="en-GB" w:eastAsia="en-GB"/>
              </w:rPr>
              <w:t> </w:t>
            </w:r>
          </w:p>
        </w:tc>
      </w:tr>
    </w:tbl>
    <w:p w14:paraId="4CAD0BBE" w14:textId="77777777" w:rsidR="00EA0E1B" w:rsidRPr="003B0D7E" w:rsidRDefault="00EA0E1B" w:rsidP="00EA0E1B">
      <w:pPr>
        <w:pStyle w:val="Heading1"/>
      </w:pPr>
      <w:r>
        <w:lastRenderedPageBreak/>
        <w:fldChar w:fldCharType="begin"/>
      </w:r>
      <w:r>
        <w:instrText xml:space="preserve"> INCLUDETEXT  "Customer support, common section, draft 1.docx"  \* MERGEFORMAT </w:instrText>
      </w:r>
      <w:r>
        <w:fldChar w:fldCharType="separate"/>
      </w:r>
      <w:bookmarkStart w:id="76" w:name="_Toc450305359"/>
      <w:bookmarkStart w:id="77" w:name="_Toc425349828"/>
      <w:bookmarkStart w:id="78" w:name="_Toc422324324"/>
      <w:bookmarkStart w:id="79" w:name="_Toc475542651"/>
      <w:bookmarkStart w:id="80" w:name="_Toc527705187"/>
      <w:r w:rsidRPr="00653A65">
        <w:t>Customer</w:t>
      </w:r>
      <w:r>
        <w:t xml:space="preserve"> s</w:t>
      </w:r>
      <w:r w:rsidRPr="00F007C4">
        <w:t>upport</w:t>
      </w:r>
      <w:bookmarkEnd w:id="76"/>
      <w:bookmarkEnd w:id="77"/>
      <w:bookmarkEnd w:id="78"/>
      <w:r>
        <w:t xml:space="preserve"> from Quarch</w:t>
      </w:r>
      <w:bookmarkEnd w:id="79"/>
      <w:bookmarkEnd w:id="80"/>
    </w:p>
    <w:p w14:paraId="25A867BE" w14:textId="77777777" w:rsidR="00EA0E1B" w:rsidRDefault="00EA0E1B" w:rsidP="00EA0E1B">
      <w:r>
        <w:t xml:space="preserve">There are multiple ways to access the support you need. You can contact us directly or access an extensive range of valuable support materials from </w:t>
      </w:r>
      <w:hyperlink r:id="rId12" w:history="1">
        <w:r w:rsidRPr="0073759B">
          <w:rPr>
            <w:rStyle w:val="Hyperlink"/>
          </w:rPr>
          <w:t>http://quarch.com/support</w:t>
        </w:r>
      </w:hyperlink>
      <w:r>
        <w:t>.</w:t>
      </w:r>
    </w:p>
    <w:p w14:paraId="48A0B732" w14:textId="77777777" w:rsidR="00EA0E1B" w:rsidRDefault="00EA0E1B" w:rsidP="00EA0E1B">
      <w:pPr>
        <w:pStyle w:val="QBulletlist"/>
      </w:pPr>
      <w:r>
        <w:t>Contact us direct</w:t>
      </w:r>
    </w:p>
    <w:p w14:paraId="58A0C477" w14:textId="77777777" w:rsidR="00EA0E1B" w:rsidRDefault="00EA0E1B" w:rsidP="00EA0E1B">
      <w:pPr>
        <w:pStyle w:val="QBulletlist"/>
      </w:pPr>
      <w:r>
        <w:t>Get going quickly and easily, with help direct from the engineers:</w:t>
      </w:r>
    </w:p>
    <w:p w14:paraId="2A9DF820" w14:textId="77777777" w:rsidR="00EA0E1B" w:rsidRPr="00CB6535" w:rsidRDefault="00EA0E1B" w:rsidP="00EA0E1B">
      <w:pPr>
        <w:pStyle w:val="QBulletlist"/>
        <w:rPr>
          <w:rStyle w:val="Hyperlink"/>
        </w:rPr>
      </w:pPr>
      <w:r>
        <w:t xml:space="preserve">Call </w:t>
      </w:r>
      <w:r w:rsidRPr="00CB6535">
        <w:t>+44 1343 508 140</w:t>
      </w:r>
      <w:r>
        <w:t xml:space="preserve"> or email </w:t>
      </w:r>
      <w:hyperlink r:id="rId13" w:history="1">
        <w:r w:rsidRPr="00CB6535">
          <w:t>support@quarch.com</w:t>
        </w:r>
      </w:hyperlink>
      <w:r>
        <w:t xml:space="preserve"> during UK office </w:t>
      </w:r>
      <w:r w:rsidRPr="00CB6535">
        <w:rPr>
          <w:rStyle w:val="Hyperlink"/>
        </w:rPr>
        <w:t>hours.</w:t>
      </w:r>
    </w:p>
    <w:p w14:paraId="0944B6E0" w14:textId="77777777" w:rsidR="00EA0E1B" w:rsidRDefault="00EA0E1B" w:rsidP="00EA0E1B">
      <w:pPr>
        <w:pStyle w:val="QBulletlist"/>
      </w:pPr>
      <w:r w:rsidRPr="00CB6535">
        <w:rPr>
          <w:rStyle w:val="Hyperlink"/>
        </w:rPr>
        <w:t xml:space="preserve">Our international partners </w:t>
      </w:r>
      <w:r>
        <w:t xml:space="preserve">are well trained in the use of our products and can deal with many basic technical queries from within your time zone, if you prefer. Check </w:t>
      </w:r>
      <w:hyperlink r:id="rId14" w:history="1">
        <w:r w:rsidRPr="0073759B">
          <w:rPr>
            <w:rStyle w:val="Hyperlink"/>
          </w:rPr>
          <w:t>http://quarch.com/resellers</w:t>
        </w:r>
      </w:hyperlink>
      <w:r>
        <w:t xml:space="preserve"> for the contact details of your regional supplier. </w:t>
      </w:r>
    </w:p>
    <w:p w14:paraId="2C285B49" w14:textId="77777777" w:rsidR="00EA0E1B" w:rsidRDefault="00EA0E1B" w:rsidP="00EA0E1B">
      <w:pPr>
        <w:pStyle w:val="Heading2"/>
        <w:tabs>
          <w:tab w:val="left" w:pos="2694"/>
        </w:tabs>
      </w:pPr>
      <w:bookmarkStart w:id="81" w:name="_Toc475542652"/>
      <w:bookmarkStart w:id="82" w:name="_Toc527705188"/>
      <w:r>
        <w:t>Access support from the Quarch website</w:t>
      </w:r>
      <w:bookmarkEnd w:id="81"/>
      <w:bookmarkEnd w:id="82"/>
    </w:p>
    <w:p w14:paraId="2342C3EE" w14:textId="77777777" w:rsidR="00EA0E1B" w:rsidRDefault="00EA0E1B" w:rsidP="00EA0E1B">
      <w:r>
        <w:t>You can download up-to-date software and drivers, technical manuals, datasheets and more from our website. To help you get started quickly we provide additional documents, such as examples in Perl, Python and C# and Telnet and Serial instructions.</w:t>
      </w:r>
    </w:p>
    <w:p w14:paraId="53635514" w14:textId="77777777" w:rsidR="00EA0E1B" w:rsidRDefault="00EA0E1B" w:rsidP="00EA0E1B">
      <w:pPr>
        <w:pStyle w:val="QBulletlist"/>
      </w:pPr>
      <w:r>
        <w:t xml:space="preserve">Key </w:t>
      </w:r>
      <w:r w:rsidRPr="00CB6535">
        <w:rPr>
          <w:b/>
        </w:rPr>
        <w:t>places to visit on</w:t>
      </w:r>
      <w:r>
        <w:t xml:space="preserve"> the Quarch website</w:t>
      </w:r>
    </w:p>
    <w:p w14:paraId="24C3D561" w14:textId="77777777" w:rsidR="00EA0E1B" w:rsidRPr="006443D3" w:rsidRDefault="00EA0E1B" w:rsidP="00EA0E1B">
      <w:pPr>
        <w:pStyle w:val="QBulletlist"/>
      </w:pPr>
      <w:r w:rsidRPr="006443D3">
        <w:t>R</w:t>
      </w:r>
      <w:r>
        <w:t>egister your Quarch product</w:t>
      </w:r>
      <w:r w:rsidRPr="006443D3">
        <w:t xml:space="preserve"> to confirm your </w:t>
      </w:r>
      <w:r w:rsidRPr="00CB6535">
        <w:rPr>
          <w:rStyle w:val="Hyperlink"/>
        </w:rPr>
        <w:t xml:space="preserve">international warranty: </w:t>
      </w:r>
      <w:hyperlink r:id="rId15" w:history="1">
        <w:r w:rsidRPr="0073759B">
          <w:rPr>
            <w:rStyle w:val="Hyperlink"/>
          </w:rPr>
          <w:t>http://quarch.com/product-registration</w:t>
        </w:r>
      </w:hyperlink>
      <w:r>
        <w:t xml:space="preserve"> </w:t>
      </w:r>
    </w:p>
    <w:p w14:paraId="07DDC069" w14:textId="77777777" w:rsidR="00EA0E1B" w:rsidRPr="006443D3" w:rsidRDefault="00EA0E1B" w:rsidP="00EA0E1B">
      <w:pPr>
        <w:pStyle w:val="QBulletlist"/>
      </w:pPr>
      <w:r>
        <w:t xml:space="preserve">Download a wide range of documentation, free applications and drivers to help you make the best possible use of your Quarch tools: </w:t>
      </w:r>
      <w:hyperlink r:id="rId16" w:history="1">
        <w:r w:rsidRPr="00CB6535">
          <w:t>http://quarch.com/content/downloads</w:t>
        </w:r>
      </w:hyperlink>
    </w:p>
    <w:p w14:paraId="612B2B46" w14:textId="77777777" w:rsidR="00EA0E1B" w:rsidRDefault="00EA0E1B" w:rsidP="00EA0E1B">
      <w:pPr>
        <w:pStyle w:val="QBulletlist"/>
      </w:pPr>
      <w:r w:rsidRPr="006443D3">
        <w:t xml:space="preserve">Access </w:t>
      </w:r>
      <w:r w:rsidRPr="00CB6535">
        <w:rPr>
          <w:rStyle w:val="Hyperlink"/>
        </w:rPr>
        <w:t>the Quarch support forum (</w:t>
      </w:r>
      <w:hyperlink r:id="rId17" w:history="1">
        <w:r w:rsidRPr="00CB6535">
          <w:t>http://quarch</w:t>
        </w:r>
        <w:r w:rsidRPr="0073759B">
          <w:rPr>
            <w:rStyle w:val="Hyperlink"/>
          </w:rPr>
          <w:t>.com/forum</w:t>
        </w:r>
      </w:hyperlink>
      <w:r>
        <w:t>)</w:t>
      </w:r>
      <w:r w:rsidRPr="006443D3">
        <w:t>:</w:t>
      </w:r>
    </w:p>
    <w:p w14:paraId="5027FFEF" w14:textId="77777777" w:rsidR="00EA0E1B" w:rsidRDefault="00EA0E1B" w:rsidP="00EA0E1B">
      <w:pPr>
        <w:pStyle w:val="Heading2"/>
      </w:pPr>
      <w:bookmarkStart w:id="83" w:name="_Toc475542653"/>
      <w:bookmarkStart w:id="84" w:name="_Toc527705189"/>
      <w:r>
        <w:t>Find discussion topics, support information and testing ideas.</w:t>
      </w:r>
      <w:bookmarkEnd w:id="83"/>
      <w:bookmarkEnd w:id="84"/>
      <w:r>
        <w:t xml:space="preserve"> </w:t>
      </w:r>
    </w:p>
    <w:p w14:paraId="2992560F" w14:textId="77777777" w:rsidR="00EA0E1B" w:rsidRDefault="00EA0E1B" w:rsidP="00EA0E1B">
      <w:r>
        <w:t>Browse existing topics or login to your user account to ask for information and advice.</w:t>
      </w:r>
    </w:p>
    <w:p w14:paraId="6DFC35F1" w14:textId="77777777" w:rsidR="00EF531E" w:rsidRPr="00EA0E1B" w:rsidRDefault="00EA0E1B" w:rsidP="0077550D">
      <w:pPr>
        <w:rPr>
          <w:rStyle w:val="CodeChar"/>
          <w:rFonts w:ascii="Arial" w:hAnsi="Arial"/>
        </w:rPr>
      </w:pPr>
      <w:r>
        <w:t xml:space="preserve">Sign up for Quarch Technical Updates to get the most out of your Quarch products. Updates are published approximately once a quarter and include news about the latest features, tools, application notes and software updates. See </w:t>
      </w:r>
      <w:hyperlink r:id="rId18" w:history="1">
        <w:r w:rsidRPr="0073759B">
          <w:rPr>
            <w:rStyle w:val="Hyperlink"/>
          </w:rPr>
          <w:t>http://quarch.com/content/sign-quarch-technical-updates</w:t>
        </w:r>
      </w:hyperlink>
      <w:r>
        <w:t>.</w:t>
      </w:r>
      <w:r>
        <w:fldChar w:fldCharType="end"/>
      </w:r>
      <w:r>
        <w:t xml:space="preserve"> </w:t>
      </w:r>
    </w:p>
    <w:sectPr w:rsidR="00EF531E" w:rsidRPr="00EA0E1B" w:rsidSect="00BB5237">
      <w:headerReference w:type="default" r:id="rId19"/>
      <w:footerReference w:type="default" r:id="rId20"/>
      <w:pgSz w:w="11906" w:h="16838"/>
      <w:pgMar w:top="1440" w:right="1440" w:bottom="1440" w:left="1440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95BA1" w14:textId="77777777" w:rsidR="00220C98" w:rsidRDefault="00220C98" w:rsidP="009F3CE7">
      <w:r>
        <w:separator/>
      </w:r>
    </w:p>
  </w:endnote>
  <w:endnote w:type="continuationSeparator" w:id="0">
    <w:p w14:paraId="6CEABED4" w14:textId="77777777" w:rsidR="00220C98" w:rsidRDefault="00220C98" w:rsidP="009F3CE7">
      <w:r>
        <w:continuationSeparator/>
      </w:r>
    </w:p>
  </w:endnote>
  <w:endnote w:type="continuationNotice" w:id="1">
    <w:p w14:paraId="348AD0C0" w14:textId="77777777" w:rsidR="00220C98" w:rsidRDefault="00220C9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Corbel"/>
    <w:charset w:val="00"/>
    <w:family w:val="swiss"/>
    <w:pitch w:val="variable"/>
    <w:sig w:usb0="00000001" w:usb1="500079DB" w:usb2="0000001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9EB47" w14:textId="77777777" w:rsidR="00B05329" w:rsidRDefault="00B05329" w:rsidP="009F3CE7">
    <w:pPr>
      <w:pStyle w:val="Footer"/>
    </w:pPr>
    <w:r>
      <w:t>Revision 1.5.5</w:t>
    </w:r>
    <w:r w:rsidRPr="001A615E">
      <w:tab/>
    </w:r>
    <w:r>
      <w:t>©</w:t>
    </w:r>
    <w:r w:rsidRPr="001A615E">
      <w:t xml:space="preserve"> Quarch Technology</w:t>
    </w:r>
    <w:r>
      <w:t xml:space="preserve"> 2018</w:t>
    </w:r>
    <w:r w:rsidRPr="001A615E"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21</w:t>
    </w:r>
    <w:r>
      <w:rPr>
        <w:noProof/>
      </w:rPr>
      <w:fldChar w:fldCharType="end"/>
    </w:r>
    <w:r w:rsidRPr="001A615E"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21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38604" w14:textId="77777777" w:rsidR="00220C98" w:rsidRDefault="00220C98" w:rsidP="009F3CE7">
      <w:r>
        <w:separator/>
      </w:r>
    </w:p>
  </w:footnote>
  <w:footnote w:type="continuationSeparator" w:id="0">
    <w:p w14:paraId="2CB0919C" w14:textId="77777777" w:rsidR="00220C98" w:rsidRDefault="00220C98" w:rsidP="009F3CE7">
      <w:r>
        <w:continuationSeparator/>
      </w:r>
    </w:p>
  </w:footnote>
  <w:footnote w:type="continuationNotice" w:id="1">
    <w:p w14:paraId="76F0B124" w14:textId="77777777" w:rsidR="00220C98" w:rsidRDefault="00220C9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F6AAE" w14:textId="77777777" w:rsidR="00B05329" w:rsidRPr="003777CF" w:rsidRDefault="00B05329" w:rsidP="009F3CE7">
    <w:pPr>
      <w:pStyle w:val="Header"/>
    </w:pPr>
    <w:r w:rsidRPr="007B49E3">
      <w:drawing>
        <wp:anchor distT="0" distB="0" distL="114300" distR="114300" simplePos="0" relativeHeight="251659264" behindDoc="0" locked="0" layoutInCell="1" allowOverlap="1" wp14:anchorId="6EDCD231" wp14:editId="2878A1DB">
          <wp:simplePos x="0" y="0"/>
          <wp:positionH relativeFrom="column">
            <wp:posOffset>-781050</wp:posOffset>
          </wp:positionH>
          <wp:positionV relativeFrom="paragraph">
            <wp:posOffset>-295910</wp:posOffset>
          </wp:positionV>
          <wp:extent cx="1825894" cy="828675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Quarch\Logo, etc\Quarch Logo New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26" t="22710" r="10651" b="16389"/>
                  <a:stretch/>
                </pic:blipFill>
                <pic:spPr bwMode="auto">
                  <a:xfrm>
                    <a:off x="0" y="0"/>
                    <a:ext cx="1825894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7B49E3">
      <w:tab/>
    </w:r>
    <w:r>
      <w:t>QuarchPy – Python Package</w:t>
    </w:r>
  </w:p>
  <w:p w14:paraId="142C8562" w14:textId="77777777" w:rsidR="00B05329" w:rsidRDefault="00B05329" w:rsidP="009F3CE7">
    <w:pPr>
      <w:pStyle w:val="Header"/>
    </w:pPr>
  </w:p>
  <w:p w14:paraId="0B05B0DC" w14:textId="77777777" w:rsidR="00B05329" w:rsidRPr="007B49E3" w:rsidRDefault="00B05329" w:rsidP="009F3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F2D8D"/>
    <w:multiLevelType w:val="hybridMultilevel"/>
    <w:tmpl w:val="C2D63F9C"/>
    <w:lvl w:ilvl="0" w:tplc="08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B7E697E"/>
    <w:multiLevelType w:val="hybridMultilevel"/>
    <w:tmpl w:val="83F6D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37703"/>
    <w:multiLevelType w:val="hybridMultilevel"/>
    <w:tmpl w:val="D8860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969E9"/>
    <w:multiLevelType w:val="hybridMultilevel"/>
    <w:tmpl w:val="E0C44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473FA"/>
    <w:multiLevelType w:val="hybridMultilevel"/>
    <w:tmpl w:val="B1022F7A"/>
    <w:lvl w:ilvl="0" w:tplc="482E7540">
      <w:start w:val="1"/>
      <w:numFmt w:val="bullet"/>
      <w:lvlText w:val=""/>
      <w:lvlJc w:val="left"/>
      <w:pPr>
        <w:ind w:left="1004" w:hanging="360"/>
      </w:pPr>
      <w:rPr>
        <w:rFonts w:ascii="Wingdings 2" w:hAnsi="Wingdings 2" w:hint="default"/>
        <w:b w:val="0"/>
        <w:i w:val="0"/>
        <w:color w:val="1F4E79" w:themeColor="accent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85BAE"/>
    <w:multiLevelType w:val="hybridMultilevel"/>
    <w:tmpl w:val="0AC0AA42"/>
    <w:lvl w:ilvl="0" w:tplc="53B6DA9C">
      <w:start w:val="1"/>
      <w:numFmt w:val="bullet"/>
      <w:lvlText w:val=""/>
      <w:lvlJc w:val="left"/>
      <w:pPr>
        <w:ind w:left="1004" w:hanging="360"/>
      </w:pPr>
      <w:rPr>
        <w:rFonts w:ascii="Symbol" w:hAnsi="Symbol" w:hint="default"/>
        <w:b/>
        <w:i w:val="0"/>
        <w:color w:val="1F4E79" w:themeColor="accent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C1E39"/>
    <w:multiLevelType w:val="hybridMultilevel"/>
    <w:tmpl w:val="861EB1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5C69C6"/>
    <w:multiLevelType w:val="hybridMultilevel"/>
    <w:tmpl w:val="433010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B3ED8"/>
    <w:multiLevelType w:val="hybridMultilevel"/>
    <w:tmpl w:val="41920B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A22AD"/>
    <w:multiLevelType w:val="hybridMultilevel"/>
    <w:tmpl w:val="FB909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D18F7"/>
    <w:multiLevelType w:val="hybridMultilevel"/>
    <w:tmpl w:val="C9D0B08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417255"/>
    <w:multiLevelType w:val="hybridMultilevel"/>
    <w:tmpl w:val="FBE40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87CA4"/>
    <w:multiLevelType w:val="hybridMultilevel"/>
    <w:tmpl w:val="9FDAD85E"/>
    <w:lvl w:ilvl="0" w:tplc="75A841CA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  <w:i w:val="0"/>
        <w:color w:val="1F4E79" w:themeColor="accent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30550B"/>
    <w:multiLevelType w:val="hybridMultilevel"/>
    <w:tmpl w:val="49B4D2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83507"/>
    <w:multiLevelType w:val="hybridMultilevel"/>
    <w:tmpl w:val="1FE64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46B5A"/>
    <w:multiLevelType w:val="hybridMultilevel"/>
    <w:tmpl w:val="735C2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D4701"/>
    <w:multiLevelType w:val="hybridMultilevel"/>
    <w:tmpl w:val="0E2AD8D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81933"/>
    <w:multiLevelType w:val="hybridMultilevel"/>
    <w:tmpl w:val="C980C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235D06"/>
    <w:multiLevelType w:val="hybridMultilevel"/>
    <w:tmpl w:val="F32A3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B2F0B"/>
    <w:multiLevelType w:val="multilevel"/>
    <w:tmpl w:val="C8AC10A2"/>
    <w:lvl w:ilvl="0">
      <w:start w:val="1"/>
      <w:numFmt w:val="none"/>
      <w:pStyle w:val="QListintropara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QNumberedlist"/>
      <w:lvlText w:val="%2."/>
      <w:lvlJc w:val="left"/>
      <w:pPr>
        <w:tabs>
          <w:tab w:val="num" w:pos="284"/>
        </w:tabs>
        <w:ind w:left="567" w:hanging="567"/>
      </w:pPr>
      <w:rPr>
        <w:rFonts w:ascii="Arial" w:hAnsi="Arial" w:hint="default"/>
        <w:color w:val="2E74B5" w:themeColor="accent1" w:themeShade="BF"/>
        <w:sz w:val="24"/>
      </w:rPr>
    </w:lvl>
    <w:lvl w:ilvl="2">
      <w:start w:val="1"/>
      <w:numFmt w:val="decimal"/>
      <w:pStyle w:val="QSublistordered-level2"/>
      <w:lvlText w:val="%2.%3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2E74B5" w:themeColor="accent1" w:themeShade="BF"/>
        <w:sz w:val="24"/>
      </w:rPr>
    </w:lvl>
    <w:lvl w:ilvl="3">
      <w:start w:val="1"/>
      <w:numFmt w:val="decimal"/>
      <w:pStyle w:val="QSublistordered-level3"/>
      <w:lvlText w:val="%2.%3.%4"/>
      <w:lvlJc w:val="left"/>
      <w:pPr>
        <w:ind w:left="1440" w:hanging="360"/>
      </w:pPr>
      <w:rPr>
        <w:rFonts w:ascii="Arial" w:hAnsi="Arial" w:hint="default"/>
        <w:color w:val="2E74B5" w:themeColor="accent1" w:themeShade="BF"/>
        <w:u w:val="none" w:color="2E74B5" w:themeColor="accent1" w:themeShade="BF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B0B1970"/>
    <w:multiLevelType w:val="hybridMultilevel"/>
    <w:tmpl w:val="5762CFAC"/>
    <w:lvl w:ilvl="0" w:tplc="6B449F52">
      <w:start w:val="1"/>
      <w:numFmt w:val="bullet"/>
      <w:lvlText w:val=""/>
      <w:lvlJc w:val="left"/>
      <w:pPr>
        <w:ind w:left="1004" w:hanging="360"/>
      </w:pPr>
      <w:rPr>
        <w:rFonts w:ascii="Wingdings 2" w:hAnsi="Wingdings 2" w:hint="default"/>
        <w:b w:val="0"/>
        <w:i w:val="0"/>
        <w:color w:val="1F4E79" w:themeColor="accent1" w:themeShade="80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C74DA"/>
    <w:multiLevelType w:val="hybridMultilevel"/>
    <w:tmpl w:val="AC68B438"/>
    <w:lvl w:ilvl="0" w:tplc="4C444E62">
      <w:start w:val="1"/>
      <w:numFmt w:val="bullet"/>
      <w:pStyle w:val="QBulletlist"/>
      <w:lvlText w:val=""/>
      <w:lvlJc w:val="left"/>
      <w:pPr>
        <w:ind w:left="1004" w:hanging="360"/>
      </w:pPr>
      <w:rPr>
        <w:rFonts w:ascii="Wingdings 2" w:hAnsi="Wingdings 2" w:hint="default"/>
        <w:b w:val="0"/>
        <w:i w:val="0"/>
        <w:color w:val="2E74B5" w:themeColor="accent1" w:themeShade="BF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E55"/>
    <w:multiLevelType w:val="hybridMultilevel"/>
    <w:tmpl w:val="0346C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6B6EA1"/>
    <w:multiLevelType w:val="hybridMultilevel"/>
    <w:tmpl w:val="B032E976"/>
    <w:lvl w:ilvl="0" w:tplc="059C6BA8">
      <w:start w:val="1"/>
      <w:numFmt w:val="bullet"/>
      <w:lvlText w:val=""/>
      <w:lvlJc w:val="left"/>
      <w:pPr>
        <w:ind w:left="1004" w:hanging="360"/>
      </w:pPr>
      <w:rPr>
        <w:rFonts w:ascii="Symbol" w:hAnsi="Symbol" w:hint="default"/>
        <w:b/>
        <w:i w:val="0"/>
        <w:color w:val="1F4E79" w:themeColor="accent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A621A8"/>
    <w:multiLevelType w:val="hybridMultilevel"/>
    <w:tmpl w:val="D28E494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B26EA6"/>
    <w:multiLevelType w:val="hybridMultilevel"/>
    <w:tmpl w:val="FEEC64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A90252"/>
    <w:multiLevelType w:val="hybridMultilevel"/>
    <w:tmpl w:val="89224E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5769F6"/>
    <w:multiLevelType w:val="hybridMultilevel"/>
    <w:tmpl w:val="FBE4DBA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9F0525"/>
    <w:multiLevelType w:val="hybridMultilevel"/>
    <w:tmpl w:val="FC608F8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F822592">
      <w:start w:val="1"/>
      <w:numFmt w:val="bullet"/>
      <w:pStyle w:val="QSublist"/>
      <w:lvlText w:val=""/>
      <w:lvlJc w:val="left"/>
      <w:pPr>
        <w:ind w:left="1440" w:hanging="360"/>
      </w:pPr>
      <w:rPr>
        <w:rFonts w:ascii="Wingdings 2" w:hAnsi="Wingdings 2" w:hint="default"/>
        <w:b/>
        <w:i w:val="0"/>
        <w:color w:val="2E74B5" w:themeColor="accent1" w:themeShade="BF"/>
        <w:sz w:val="24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D755D"/>
    <w:multiLevelType w:val="hybridMultilevel"/>
    <w:tmpl w:val="A57C1570"/>
    <w:lvl w:ilvl="0" w:tplc="CC4C0400">
      <w:start w:val="1"/>
      <w:numFmt w:val="bullet"/>
      <w:lvlText w:val=""/>
      <w:lvlJc w:val="left"/>
      <w:pPr>
        <w:ind w:left="1004" w:hanging="360"/>
      </w:pPr>
      <w:rPr>
        <w:rFonts w:ascii="Symbol" w:hAnsi="Symbol" w:hint="default"/>
        <w:b/>
        <w:i w:val="0"/>
        <w:color w:val="00B0F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E7944"/>
    <w:multiLevelType w:val="hybridMultilevel"/>
    <w:tmpl w:val="200CF628"/>
    <w:lvl w:ilvl="0" w:tplc="F6CEE7A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424BC"/>
    <w:multiLevelType w:val="hybridMultilevel"/>
    <w:tmpl w:val="0254BD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1F2EEC4">
      <w:start w:val="1"/>
      <w:numFmt w:val="bullet"/>
      <w:lvlText w:val="—"/>
      <w:lvlJc w:val="left"/>
      <w:pPr>
        <w:ind w:left="1440" w:hanging="360"/>
      </w:pPr>
      <w:rPr>
        <w:rFonts w:ascii="Arial" w:hAnsi="Arial" w:hint="default"/>
        <w:b w:val="0"/>
        <w:i w:val="0"/>
        <w:color w:val="2E74B5" w:themeColor="accent1" w:themeShade="BF"/>
        <w:sz w:val="24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B01C91"/>
    <w:multiLevelType w:val="hybridMultilevel"/>
    <w:tmpl w:val="75B03FC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03410"/>
    <w:multiLevelType w:val="hybridMultilevel"/>
    <w:tmpl w:val="C974ECF0"/>
    <w:lvl w:ilvl="0" w:tplc="78FE4800">
      <w:start w:val="1"/>
      <w:numFmt w:val="decimal"/>
      <w:lvlText w:val="%1."/>
      <w:lvlJc w:val="left"/>
      <w:pPr>
        <w:ind w:left="3904" w:hanging="360"/>
      </w:pPr>
    </w:lvl>
    <w:lvl w:ilvl="1" w:tplc="0809000B">
      <w:start w:val="1"/>
      <w:numFmt w:val="bullet"/>
      <w:lvlText w:val=""/>
      <w:lvlJc w:val="left"/>
      <w:pPr>
        <w:ind w:left="4624" w:hanging="360"/>
      </w:pPr>
      <w:rPr>
        <w:rFonts w:ascii="Wingdings" w:hAnsi="Wingdings" w:hint="default"/>
      </w:rPr>
    </w:lvl>
    <w:lvl w:ilvl="2" w:tplc="0809001B">
      <w:start w:val="1"/>
      <w:numFmt w:val="decimal"/>
      <w:lvlText w:val="%3."/>
      <w:lvlJc w:val="left"/>
      <w:pPr>
        <w:tabs>
          <w:tab w:val="num" w:pos="5704"/>
        </w:tabs>
        <w:ind w:left="5704" w:hanging="360"/>
      </w:pPr>
    </w:lvl>
    <w:lvl w:ilvl="3" w:tplc="0809000F">
      <w:start w:val="1"/>
      <w:numFmt w:val="decimal"/>
      <w:lvlText w:val="%4."/>
      <w:lvlJc w:val="left"/>
      <w:pPr>
        <w:tabs>
          <w:tab w:val="num" w:pos="6424"/>
        </w:tabs>
        <w:ind w:left="6424" w:hanging="360"/>
      </w:pPr>
    </w:lvl>
    <w:lvl w:ilvl="4" w:tplc="08090019">
      <w:start w:val="1"/>
      <w:numFmt w:val="decimal"/>
      <w:lvlText w:val="%5."/>
      <w:lvlJc w:val="left"/>
      <w:pPr>
        <w:tabs>
          <w:tab w:val="num" w:pos="7144"/>
        </w:tabs>
        <w:ind w:left="7144" w:hanging="360"/>
      </w:pPr>
    </w:lvl>
    <w:lvl w:ilvl="5" w:tplc="0809001B">
      <w:start w:val="1"/>
      <w:numFmt w:val="decimal"/>
      <w:lvlText w:val="%6."/>
      <w:lvlJc w:val="left"/>
      <w:pPr>
        <w:tabs>
          <w:tab w:val="num" w:pos="7864"/>
        </w:tabs>
        <w:ind w:left="7864" w:hanging="360"/>
      </w:pPr>
    </w:lvl>
    <w:lvl w:ilvl="6" w:tplc="0809000F">
      <w:start w:val="1"/>
      <w:numFmt w:val="decimal"/>
      <w:lvlText w:val="%7."/>
      <w:lvlJc w:val="left"/>
      <w:pPr>
        <w:tabs>
          <w:tab w:val="num" w:pos="8584"/>
        </w:tabs>
        <w:ind w:left="8584" w:hanging="360"/>
      </w:pPr>
    </w:lvl>
    <w:lvl w:ilvl="7" w:tplc="08090019">
      <w:start w:val="1"/>
      <w:numFmt w:val="decimal"/>
      <w:lvlText w:val="%8."/>
      <w:lvlJc w:val="left"/>
      <w:pPr>
        <w:tabs>
          <w:tab w:val="num" w:pos="9304"/>
        </w:tabs>
        <w:ind w:left="9304" w:hanging="360"/>
      </w:pPr>
    </w:lvl>
    <w:lvl w:ilvl="8" w:tplc="0809001B">
      <w:start w:val="1"/>
      <w:numFmt w:val="decimal"/>
      <w:lvlText w:val="%9."/>
      <w:lvlJc w:val="left"/>
      <w:pPr>
        <w:tabs>
          <w:tab w:val="num" w:pos="10024"/>
        </w:tabs>
        <w:ind w:left="10024" w:hanging="360"/>
      </w:pPr>
    </w:lvl>
  </w:abstractNum>
  <w:abstractNum w:abstractNumId="34" w15:restartNumberingAfterBreak="0">
    <w:nsid w:val="66300C7C"/>
    <w:multiLevelType w:val="hybridMultilevel"/>
    <w:tmpl w:val="DE8C323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600B6"/>
    <w:multiLevelType w:val="hybridMultilevel"/>
    <w:tmpl w:val="8DEE7704"/>
    <w:lvl w:ilvl="0" w:tplc="6C98A186">
      <w:start w:val="1"/>
      <w:numFmt w:val="bullet"/>
      <w:lvlText w:val=""/>
      <w:lvlJc w:val="left"/>
      <w:pPr>
        <w:ind w:left="1004" w:hanging="360"/>
      </w:pPr>
      <w:rPr>
        <w:rFonts w:ascii="Wingdings 2" w:hAnsi="Wingdings 2" w:hint="default"/>
        <w:b w:val="0"/>
        <w:i w:val="0"/>
        <w:color w:val="1F4E79" w:themeColor="accent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742B3E"/>
    <w:multiLevelType w:val="hybridMultilevel"/>
    <w:tmpl w:val="587CFB0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B2059E">
      <w:start w:val="1"/>
      <w:numFmt w:val="bullet"/>
      <w:lvlText w:val="—"/>
      <w:lvlJc w:val="left"/>
      <w:pPr>
        <w:ind w:left="1440" w:hanging="360"/>
      </w:pPr>
      <w:rPr>
        <w:rFonts w:ascii="Arial" w:hAnsi="Arial" w:hint="default"/>
        <w:b/>
        <w:i w:val="0"/>
        <w:color w:val="2E74B5" w:themeColor="accent1" w:themeShade="BF"/>
        <w:sz w:val="28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B25597"/>
    <w:multiLevelType w:val="multilevel"/>
    <w:tmpl w:val="6CAC7D94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84"/>
        </w:tabs>
        <w:ind w:left="567" w:hanging="567"/>
      </w:pPr>
      <w:rPr>
        <w:rFonts w:ascii="Arial" w:hAnsi="Arial" w:hint="default"/>
        <w:color w:val="2E74B5" w:themeColor="accent1" w:themeShade="BF"/>
        <w:sz w:val="24"/>
      </w:rPr>
    </w:lvl>
    <w:lvl w:ilvl="2">
      <w:start w:val="1"/>
      <w:numFmt w:val="lowerLetter"/>
      <w:lvlText w:val="%3)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2E74B5" w:themeColor="accent1" w:themeShade="BF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2F044FE"/>
    <w:multiLevelType w:val="hybridMultilevel"/>
    <w:tmpl w:val="30823590"/>
    <w:lvl w:ilvl="0" w:tplc="4E36D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6844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30AB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AF7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8BC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6221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8252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3476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247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60370"/>
    <w:multiLevelType w:val="hybridMultilevel"/>
    <w:tmpl w:val="2DFEC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A86D47"/>
    <w:multiLevelType w:val="hybridMultilevel"/>
    <w:tmpl w:val="29EEEE72"/>
    <w:lvl w:ilvl="0" w:tplc="08090001">
      <w:numFmt w:val="decimal"/>
      <w:lvlText w:val="%1"/>
      <w:lvlJc w:val="left"/>
      <w:pPr>
        <w:tabs>
          <w:tab w:val="num" w:pos="6477"/>
        </w:tabs>
        <w:ind w:left="6477" w:hanging="5400"/>
      </w:pPr>
      <w:rPr>
        <w:rFonts w:hint="default"/>
      </w:rPr>
    </w:lvl>
    <w:lvl w:ilvl="1" w:tplc="08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C8306D6"/>
    <w:multiLevelType w:val="hybridMultilevel"/>
    <w:tmpl w:val="21E0E00A"/>
    <w:lvl w:ilvl="0" w:tplc="1764D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25"/>
  </w:num>
  <w:num w:numId="7">
    <w:abstractNumId w:val="40"/>
  </w:num>
  <w:num w:numId="8">
    <w:abstractNumId w:val="22"/>
  </w:num>
  <w:num w:numId="9">
    <w:abstractNumId w:val="7"/>
  </w:num>
  <w:num w:numId="10">
    <w:abstractNumId w:val="27"/>
  </w:num>
  <w:num w:numId="11">
    <w:abstractNumId w:val="33"/>
  </w:num>
  <w:num w:numId="12">
    <w:abstractNumId w:val="3"/>
  </w:num>
  <w:num w:numId="13">
    <w:abstractNumId w:val="30"/>
  </w:num>
  <w:num w:numId="14">
    <w:abstractNumId w:val="2"/>
  </w:num>
  <w:num w:numId="15">
    <w:abstractNumId w:val="10"/>
  </w:num>
  <w:num w:numId="16">
    <w:abstractNumId w:val="6"/>
  </w:num>
  <w:num w:numId="17">
    <w:abstractNumId w:val="16"/>
  </w:num>
  <w:num w:numId="18">
    <w:abstractNumId w:val="0"/>
  </w:num>
  <w:num w:numId="19">
    <w:abstractNumId w:val="34"/>
  </w:num>
  <w:num w:numId="20">
    <w:abstractNumId w:val="32"/>
  </w:num>
  <w:num w:numId="21">
    <w:abstractNumId w:val="13"/>
  </w:num>
  <w:num w:numId="22">
    <w:abstractNumId w:val="24"/>
  </w:num>
  <w:num w:numId="23">
    <w:abstractNumId w:val="17"/>
  </w:num>
  <w:num w:numId="24">
    <w:abstractNumId w:val="11"/>
  </w:num>
  <w:num w:numId="25">
    <w:abstractNumId w:val="39"/>
  </w:num>
  <w:num w:numId="26">
    <w:abstractNumId w:val="9"/>
  </w:num>
  <w:num w:numId="27">
    <w:abstractNumId w:val="41"/>
  </w:num>
  <w:num w:numId="28">
    <w:abstractNumId w:val="38"/>
  </w:num>
  <w:num w:numId="29">
    <w:abstractNumId w:val="26"/>
  </w:num>
  <w:num w:numId="30">
    <w:abstractNumId w:val="18"/>
  </w:num>
  <w:num w:numId="31">
    <w:abstractNumId w:val="15"/>
  </w:num>
  <w:num w:numId="32">
    <w:abstractNumId w:val="1"/>
  </w:num>
  <w:num w:numId="33">
    <w:abstractNumId w:val="30"/>
  </w:num>
  <w:num w:numId="34">
    <w:abstractNumId w:val="29"/>
  </w:num>
  <w:num w:numId="35">
    <w:abstractNumId w:val="23"/>
  </w:num>
  <w:num w:numId="36">
    <w:abstractNumId w:val="5"/>
  </w:num>
  <w:num w:numId="37">
    <w:abstractNumId w:val="12"/>
  </w:num>
  <w:num w:numId="38">
    <w:abstractNumId w:val="31"/>
  </w:num>
  <w:num w:numId="39">
    <w:abstractNumId w:val="36"/>
  </w:num>
  <w:num w:numId="40">
    <w:abstractNumId w:val="37"/>
  </w:num>
  <w:num w:numId="41">
    <w:abstractNumId w:val="4"/>
  </w:num>
  <w:num w:numId="42">
    <w:abstractNumId w:val="20"/>
  </w:num>
  <w:num w:numId="43">
    <w:abstractNumId w:val="35"/>
  </w:num>
  <w:num w:numId="44">
    <w:abstractNumId w:val="28"/>
  </w:num>
  <w:num w:numId="45">
    <w:abstractNumId w:val="37"/>
    <w:lvlOverride w:ilvl="0">
      <w:lvl w:ilvl="0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284"/>
          </w:tabs>
          <w:ind w:left="567" w:hanging="567"/>
        </w:pPr>
        <w:rPr>
          <w:rFonts w:ascii="Arial" w:hAnsi="Arial" w:hint="default"/>
          <w:color w:val="2E74B5" w:themeColor="accent1" w:themeShade="BF"/>
          <w:sz w:val="24"/>
        </w:rPr>
      </w:lvl>
    </w:lvlOverride>
    <w:lvlOverride w:ilvl="2">
      <w:lvl w:ilvl="2">
        <w:start w:val="1"/>
        <w:numFmt w:val="decimal"/>
        <w:lvlText w:val="%2.%3"/>
        <w:lvlJc w:val="left"/>
        <w:pPr>
          <w:tabs>
            <w:tab w:val="num" w:pos="851"/>
          </w:tabs>
          <w:ind w:left="851" w:hanging="284"/>
        </w:pPr>
        <w:rPr>
          <w:rFonts w:ascii="Arial" w:hAnsi="Arial" w:hint="default"/>
          <w:color w:val="2E74B5" w:themeColor="accent1" w:themeShade="BF"/>
          <w:sz w:val="24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6">
    <w:abstractNumId w:val="21"/>
  </w:num>
  <w:num w:numId="47">
    <w:abstractNumId w:val="37"/>
    <w:lvlOverride w:ilvl="0">
      <w:lvl w:ilvl="0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284"/>
          </w:tabs>
          <w:ind w:left="567" w:hanging="567"/>
        </w:pPr>
        <w:rPr>
          <w:rFonts w:ascii="Arial" w:hAnsi="Arial" w:hint="default"/>
          <w:color w:val="2E74B5" w:themeColor="accent1" w:themeShade="BF"/>
          <w:sz w:val="24"/>
        </w:rPr>
      </w:lvl>
    </w:lvlOverride>
    <w:lvlOverride w:ilvl="2">
      <w:lvl w:ilvl="2">
        <w:start w:val="1"/>
        <w:numFmt w:val="decimal"/>
        <w:lvlText w:val="%2.%3"/>
        <w:lvlJc w:val="left"/>
        <w:pPr>
          <w:tabs>
            <w:tab w:val="num" w:pos="851"/>
          </w:tabs>
          <w:ind w:left="851" w:hanging="284"/>
        </w:pPr>
        <w:rPr>
          <w:rFonts w:ascii="Arial" w:hAnsi="Arial" w:hint="default"/>
          <w:color w:val="2E74B5" w:themeColor="accent1" w:themeShade="BF"/>
          <w:sz w:val="24"/>
        </w:rPr>
      </w:lvl>
    </w:lvlOverride>
    <w:lvlOverride w:ilvl="3">
      <w:lvl w:ilvl="3">
        <w:start w:val="1"/>
        <w:numFmt w:val="decimal"/>
        <w:lvlText w:val="%2.%3.%4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8">
    <w:abstractNumId w:val="37"/>
    <w:lvlOverride w:ilvl="0">
      <w:lvl w:ilvl="0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284"/>
          </w:tabs>
          <w:ind w:left="567" w:hanging="567"/>
        </w:pPr>
        <w:rPr>
          <w:rFonts w:ascii="Arial" w:hAnsi="Arial" w:hint="default"/>
          <w:color w:val="2E74B5" w:themeColor="accent1" w:themeShade="BF"/>
          <w:sz w:val="24"/>
        </w:rPr>
      </w:lvl>
    </w:lvlOverride>
    <w:lvlOverride w:ilvl="2">
      <w:lvl w:ilvl="2">
        <w:start w:val="1"/>
        <w:numFmt w:val="decimal"/>
        <w:lvlText w:val="%2.%3"/>
        <w:lvlJc w:val="left"/>
        <w:pPr>
          <w:tabs>
            <w:tab w:val="num" w:pos="851"/>
          </w:tabs>
          <w:ind w:left="851" w:hanging="284"/>
        </w:pPr>
        <w:rPr>
          <w:rFonts w:ascii="Arial" w:hAnsi="Arial" w:hint="default"/>
          <w:color w:val="2E74B5" w:themeColor="accent1" w:themeShade="BF"/>
          <w:sz w:val="24"/>
        </w:rPr>
      </w:lvl>
    </w:lvlOverride>
    <w:lvlOverride w:ilvl="3">
      <w:lvl w:ilvl="3">
        <w:start w:val="1"/>
        <w:numFmt w:val="decimal"/>
        <w:lvlText w:val="%2.%3.%4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9">
    <w:abstractNumId w:val="19"/>
  </w:num>
  <w:num w:numId="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9C8"/>
    <w:rsid w:val="00001879"/>
    <w:rsid w:val="0000407A"/>
    <w:rsid w:val="000047CD"/>
    <w:rsid w:val="00033867"/>
    <w:rsid w:val="0004551C"/>
    <w:rsid w:val="000470AA"/>
    <w:rsid w:val="00051241"/>
    <w:rsid w:val="00053F2A"/>
    <w:rsid w:val="00077AEF"/>
    <w:rsid w:val="000919BE"/>
    <w:rsid w:val="00095B1E"/>
    <w:rsid w:val="00097DD9"/>
    <w:rsid w:val="000B1765"/>
    <w:rsid w:val="000B4519"/>
    <w:rsid w:val="000B5C2F"/>
    <w:rsid w:val="000C20AB"/>
    <w:rsid w:val="00103E41"/>
    <w:rsid w:val="00104407"/>
    <w:rsid w:val="00105A70"/>
    <w:rsid w:val="00113E15"/>
    <w:rsid w:val="00127630"/>
    <w:rsid w:val="001345F1"/>
    <w:rsid w:val="00142EE4"/>
    <w:rsid w:val="00144D04"/>
    <w:rsid w:val="00167944"/>
    <w:rsid w:val="00170F93"/>
    <w:rsid w:val="001810E4"/>
    <w:rsid w:val="00190486"/>
    <w:rsid w:val="001A34B3"/>
    <w:rsid w:val="001C01F8"/>
    <w:rsid w:val="001D6BBB"/>
    <w:rsid w:val="001F2E4C"/>
    <w:rsid w:val="001F318D"/>
    <w:rsid w:val="001F4853"/>
    <w:rsid w:val="0020173B"/>
    <w:rsid w:val="002033D9"/>
    <w:rsid w:val="00220C98"/>
    <w:rsid w:val="002229F0"/>
    <w:rsid w:val="00244556"/>
    <w:rsid w:val="00261F96"/>
    <w:rsid w:val="00275C56"/>
    <w:rsid w:val="00281BD2"/>
    <w:rsid w:val="0028588E"/>
    <w:rsid w:val="00286A5E"/>
    <w:rsid w:val="0029002D"/>
    <w:rsid w:val="002A3A7A"/>
    <w:rsid w:val="002A7F22"/>
    <w:rsid w:val="002B5D9D"/>
    <w:rsid w:val="002D4303"/>
    <w:rsid w:val="002D5906"/>
    <w:rsid w:val="002E32FB"/>
    <w:rsid w:val="002E5587"/>
    <w:rsid w:val="00301106"/>
    <w:rsid w:val="00307C0A"/>
    <w:rsid w:val="00313517"/>
    <w:rsid w:val="00313940"/>
    <w:rsid w:val="00314D05"/>
    <w:rsid w:val="00332EA6"/>
    <w:rsid w:val="00333170"/>
    <w:rsid w:val="00334BB6"/>
    <w:rsid w:val="00341A02"/>
    <w:rsid w:val="00351ED6"/>
    <w:rsid w:val="0035406C"/>
    <w:rsid w:val="00360DEA"/>
    <w:rsid w:val="00372160"/>
    <w:rsid w:val="003777CF"/>
    <w:rsid w:val="00387291"/>
    <w:rsid w:val="00390204"/>
    <w:rsid w:val="003A350C"/>
    <w:rsid w:val="003B4500"/>
    <w:rsid w:val="003C149B"/>
    <w:rsid w:val="003C4B6D"/>
    <w:rsid w:val="003C6114"/>
    <w:rsid w:val="003D22B9"/>
    <w:rsid w:val="003D66EC"/>
    <w:rsid w:val="003D71A9"/>
    <w:rsid w:val="003E55A7"/>
    <w:rsid w:val="004036BF"/>
    <w:rsid w:val="004049EF"/>
    <w:rsid w:val="00412F6D"/>
    <w:rsid w:val="00434722"/>
    <w:rsid w:val="004368DB"/>
    <w:rsid w:val="00440FDE"/>
    <w:rsid w:val="004617E0"/>
    <w:rsid w:val="00461F83"/>
    <w:rsid w:val="004667F8"/>
    <w:rsid w:val="0047414D"/>
    <w:rsid w:val="00483E80"/>
    <w:rsid w:val="00485637"/>
    <w:rsid w:val="00492CBB"/>
    <w:rsid w:val="004A4801"/>
    <w:rsid w:val="004A76FE"/>
    <w:rsid w:val="004A7FFE"/>
    <w:rsid w:val="004B2E3E"/>
    <w:rsid w:val="004B504E"/>
    <w:rsid w:val="004E0412"/>
    <w:rsid w:val="004E2D48"/>
    <w:rsid w:val="004E31D7"/>
    <w:rsid w:val="005014A0"/>
    <w:rsid w:val="00507C51"/>
    <w:rsid w:val="00513CC6"/>
    <w:rsid w:val="00513E94"/>
    <w:rsid w:val="00526FD8"/>
    <w:rsid w:val="00531392"/>
    <w:rsid w:val="0054120C"/>
    <w:rsid w:val="00555FEC"/>
    <w:rsid w:val="005648CC"/>
    <w:rsid w:val="005D1985"/>
    <w:rsid w:val="005D1A8B"/>
    <w:rsid w:val="005E0C31"/>
    <w:rsid w:val="005E6E22"/>
    <w:rsid w:val="0060203A"/>
    <w:rsid w:val="00602419"/>
    <w:rsid w:val="00603B1F"/>
    <w:rsid w:val="00620909"/>
    <w:rsid w:val="006257CC"/>
    <w:rsid w:val="006330F0"/>
    <w:rsid w:val="006367DF"/>
    <w:rsid w:val="00644997"/>
    <w:rsid w:val="00651D69"/>
    <w:rsid w:val="00682108"/>
    <w:rsid w:val="006A4F3C"/>
    <w:rsid w:val="006A5521"/>
    <w:rsid w:val="006B4D12"/>
    <w:rsid w:val="006D444C"/>
    <w:rsid w:val="006D6F13"/>
    <w:rsid w:val="006E00D1"/>
    <w:rsid w:val="006F2E47"/>
    <w:rsid w:val="00754DA8"/>
    <w:rsid w:val="007572AF"/>
    <w:rsid w:val="00772F49"/>
    <w:rsid w:val="0077550D"/>
    <w:rsid w:val="00784CCE"/>
    <w:rsid w:val="0079261F"/>
    <w:rsid w:val="007969C8"/>
    <w:rsid w:val="00797FE9"/>
    <w:rsid w:val="007A66E9"/>
    <w:rsid w:val="007B2CC4"/>
    <w:rsid w:val="007B49E3"/>
    <w:rsid w:val="007B6F20"/>
    <w:rsid w:val="007C5A09"/>
    <w:rsid w:val="007E7ABF"/>
    <w:rsid w:val="007F08F0"/>
    <w:rsid w:val="007F1519"/>
    <w:rsid w:val="007F401B"/>
    <w:rsid w:val="0080122F"/>
    <w:rsid w:val="008050C4"/>
    <w:rsid w:val="00812A39"/>
    <w:rsid w:val="0083046B"/>
    <w:rsid w:val="008400D2"/>
    <w:rsid w:val="00844804"/>
    <w:rsid w:val="00857F7D"/>
    <w:rsid w:val="00875BFB"/>
    <w:rsid w:val="00877D59"/>
    <w:rsid w:val="008841BD"/>
    <w:rsid w:val="00893135"/>
    <w:rsid w:val="008A7DA6"/>
    <w:rsid w:val="008C6132"/>
    <w:rsid w:val="008E14A0"/>
    <w:rsid w:val="008E322A"/>
    <w:rsid w:val="008F36B7"/>
    <w:rsid w:val="00922285"/>
    <w:rsid w:val="009251EE"/>
    <w:rsid w:val="00935F61"/>
    <w:rsid w:val="0094312A"/>
    <w:rsid w:val="00944098"/>
    <w:rsid w:val="009453AF"/>
    <w:rsid w:val="00945847"/>
    <w:rsid w:val="00946734"/>
    <w:rsid w:val="00954385"/>
    <w:rsid w:val="00961FEE"/>
    <w:rsid w:val="00964C65"/>
    <w:rsid w:val="00975CEA"/>
    <w:rsid w:val="00977BDE"/>
    <w:rsid w:val="0098235C"/>
    <w:rsid w:val="00983FE6"/>
    <w:rsid w:val="00984A3C"/>
    <w:rsid w:val="009851B0"/>
    <w:rsid w:val="0099735D"/>
    <w:rsid w:val="009B3472"/>
    <w:rsid w:val="009D2258"/>
    <w:rsid w:val="009F3CE7"/>
    <w:rsid w:val="00A075B1"/>
    <w:rsid w:val="00A36557"/>
    <w:rsid w:val="00A424F9"/>
    <w:rsid w:val="00A44F05"/>
    <w:rsid w:val="00A452F0"/>
    <w:rsid w:val="00A63968"/>
    <w:rsid w:val="00A730C3"/>
    <w:rsid w:val="00A74243"/>
    <w:rsid w:val="00A93599"/>
    <w:rsid w:val="00AA3CDD"/>
    <w:rsid w:val="00AA4DBB"/>
    <w:rsid w:val="00AB048F"/>
    <w:rsid w:val="00AC7148"/>
    <w:rsid w:val="00AE6074"/>
    <w:rsid w:val="00AE7D12"/>
    <w:rsid w:val="00AF3D1A"/>
    <w:rsid w:val="00AF6557"/>
    <w:rsid w:val="00AF7C4F"/>
    <w:rsid w:val="00B00294"/>
    <w:rsid w:val="00B00E84"/>
    <w:rsid w:val="00B05329"/>
    <w:rsid w:val="00B0556F"/>
    <w:rsid w:val="00B07C86"/>
    <w:rsid w:val="00B101FB"/>
    <w:rsid w:val="00B151A7"/>
    <w:rsid w:val="00B31A25"/>
    <w:rsid w:val="00B5445E"/>
    <w:rsid w:val="00B5477A"/>
    <w:rsid w:val="00B55C82"/>
    <w:rsid w:val="00B66287"/>
    <w:rsid w:val="00B875A8"/>
    <w:rsid w:val="00B91CB7"/>
    <w:rsid w:val="00BB0F09"/>
    <w:rsid w:val="00BB3487"/>
    <w:rsid w:val="00BB5237"/>
    <w:rsid w:val="00BC0E16"/>
    <w:rsid w:val="00BC492A"/>
    <w:rsid w:val="00BD0ECC"/>
    <w:rsid w:val="00BD3871"/>
    <w:rsid w:val="00C068A1"/>
    <w:rsid w:val="00C116C1"/>
    <w:rsid w:val="00C13FB6"/>
    <w:rsid w:val="00C16186"/>
    <w:rsid w:val="00C24521"/>
    <w:rsid w:val="00C4676F"/>
    <w:rsid w:val="00C61B21"/>
    <w:rsid w:val="00C63362"/>
    <w:rsid w:val="00C65AD0"/>
    <w:rsid w:val="00C81A23"/>
    <w:rsid w:val="00C93C75"/>
    <w:rsid w:val="00CB6535"/>
    <w:rsid w:val="00CC3C0D"/>
    <w:rsid w:val="00CD1152"/>
    <w:rsid w:val="00CE055A"/>
    <w:rsid w:val="00CF75CA"/>
    <w:rsid w:val="00D11E8C"/>
    <w:rsid w:val="00D34A63"/>
    <w:rsid w:val="00D40CFF"/>
    <w:rsid w:val="00D4465E"/>
    <w:rsid w:val="00D50E5B"/>
    <w:rsid w:val="00D52021"/>
    <w:rsid w:val="00D551B5"/>
    <w:rsid w:val="00D55791"/>
    <w:rsid w:val="00D610D7"/>
    <w:rsid w:val="00D661D4"/>
    <w:rsid w:val="00D715C5"/>
    <w:rsid w:val="00D838E9"/>
    <w:rsid w:val="00DA2E06"/>
    <w:rsid w:val="00DA43E9"/>
    <w:rsid w:val="00DB0EDF"/>
    <w:rsid w:val="00DB1D4D"/>
    <w:rsid w:val="00DC373E"/>
    <w:rsid w:val="00DD1655"/>
    <w:rsid w:val="00DD47CA"/>
    <w:rsid w:val="00DE0ADA"/>
    <w:rsid w:val="00DE46A4"/>
    <w:rsid w:val="00DE5E46"/>
    <w:rsid w:val="00E055D4"/>
    <w:rsid w:val="00E37EEA"/>
    <w:rsid w:val="00E455B8"/>
    <w:rsid w:val="00E46828"/>
    <w:rsid w:val="00E476D6"/>
    <w:rsid w:val="00E55C62"/>
    <w:rsid w:val="00E56BBA"/>
    <w:rsid w:val="00E736C9"/>
    <w:rsid w:val="00E75365"/>
    <w:rsid w:val="00E77C84"/>
    <w:rsid w:val="00E81070"/>
    <w:rsid w:val="00E933BB"/>
    <w:rsid w:val="00EA0E1B"/>
    <w:rsid w:val="00EB2607"/>
    <w:rsid w:val="00EC27F7"/>
    <w:rsid w:val="00EF105F"/>
    <w:rsid w:val="00EF531E"/>
    <w:rsid w:val="00EF5EFA"/>
    <w:rsid w:val="00EF78F6"/>
    <w:rsid w:val="00F01C1A"/>
    <w:rsid w:val="00F02356"/>
    <w:rsid w:val="00F106F0"/>
    <w:rsid w:val="00F6296B"/>
    <w:rsid w:val="00F8702C"/>
    <w:rsid w:val="00F90BA6"/>
    <w:rsid w:val="00F916FF"/>
    <w:rsid w:val="00F93F40"/>
    <w:rsid w:val="00FA4903"/>
    <w:rsid w:val="00FC4C1A"/>
    <w:rsid w:val="00FD4A89"/>
    <w:rsid w:val="00FE08EB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B88C0"/>
  <w15:docId w15:val="{8588BAAE-551F-484E-BF3F-3255B419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22F"/>
    <w:pPr>
      <w:spacing w:before="180" w:after="180" w:line="320" w:lineRule="exact"/>
    </w:pPr>
    <w:rPr>
      <w:rFonts w:ascii="Arial" w:hAnsi="Arial"/>
      <w:color w:val="000000" w:themeColor="text1"/>
      <w:sz w:val="24"/>
      <w:lang w:val="en-US"/>
    </w:rPr>
  </w:style>
  <w:style w:type="paragraph" w:styleId="Heading1">
    <w:name w:val="heading 1"/>
    <w:aliases w:val="QHeading 1"/>
    <w:basedOn w:val="Normal"/>
    <w:next w:val="Normal"/>
    <w:link w:val="Heading1Char"/>
    <w:uiPriority w:val="9"/>
    <w:qFormat/>
    <w:rsid w:val="008841BD"/>
    <w:pPr>
      <w:keepNext/>
      <w:keepLines/>
      <w:spacing w:before="240" w:after="240" w:line="440" w:lineRule="exact"/>
      <w:outlineLvl w:val="0"/>
    </w:pPr>
    <w:rPr>
      <w:rFonts w:eastAsiaTheme="majorEastAsia" w:cstheme="majorBidi"/>
      <w:b/>
      <w:color w:val="1F4E79" w:themeColor="accent1" w:themeShade="80"/>
      <w:sz w:val="36"/>
      <w:szCs w:val="32"/>
    </w:rPr>
  </w:style>
  <w:style w:type="paragraph" w:styleId="Heading2">
    <w:name w:val="heading 2"/>
    <w:aliases w:val="QHeading 2"/>
    <w:basedOn w:val="Normal"/>
    <w:next w:val="Normal"/>
    <w:link w:val="Heading2Char"/>
    <w:uiPriority w:val="9"/>
    <w:unhideWhenUsed/>
    <w:qFormat/>
    <w:rsid w:val="008841BD"/>
    <w:pPr>
      <w:keepNext/>
      <w:keepLines/>
      <w:spacing w:before="240" w:after="240" w:line="400" w:lineRule="exact"/>
      <w:outlineLvl w:val="1"/>
    </w:pPr>
    <w:rPr>
      <w:rFonts w:eastAsiaTheme="majorEastAsia" w:cstheme="majorBidi"/>
      <w:b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6C9"/>
    <w:pPr>
      <w:keepNext/>
      <w:keepLines/>
      <w:outlineLvl w:val="2"/>
    </w:pPr>
    <w:rPr>
      <w:rFonts w:eastAsiaTheme="majorEastAsia" w:cstheme="majorBidi"/>
      <w:color w:val="2E74B5" w:themeColor="accent1" w:themeShade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QHeading 1 Char"/>
    <w:basedOn w:val="DefaultParagraphFont"/>
    <w:link w:val="Heading1"/>
    <w:uiPriority w:val="9"/>
    <w:rsid w:val="008841BD"/>
    <w:rPr>
      <w:rFonts w:ascii="Arial" w:eastAsiaTheme="majorEastAsia" w:hAnsi="Arial" w:cstheme="majorBidi"/>
      <w:b/>
      <w:color w:val="1F4E79" w:themeColor="accent1" w:themeShade="80"/>
      <w:sz w:val="36"/>
      <w:szCs w:val="32"/>
      <w:lang w:val="en-US"/>
    </w:rPr>
  </w:style>
  <w:style w:type="character" w:customStyle="1" w:styleId="Heading2Char">
    <w:name w:val="Heading 2 Char"/>
    <w:aliases w:val="QHeading 2 Char"/>
    <w:basedOn w:val="DefaultParagraphFont"/>
    <w:link w:val="Heading2"/>
    <w:uiPriority w:val="9"/>
    <w:rsid w:val="008841BD"/>
    <w:rPr>
      <w:rFonts w:ascii="Arial" w:eastAsiaTheme="majorEastAsia" w:hAnsi="Arial" w:cstheme="majorBidi"/>
      <w:b/>
      <w:color w:val="2E74B5" w:themeColor="accent1" w:themeShade="BF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736C9"/>
    <w:rPr>
      <w:rFonts w:ascii="Arial" w:eastAsiaTheme="majorEastAsia" w:hAnsi="Arial" w:cstheme="majorBidi"/>
      <w:color w:val="2E74B5" w:themeColor="accent1" w:themeShade="BF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qFormat/>
    <w:rsid w:val="008841BD"/>
    <w:pPr>
      <w:tabs>
        <w:tab w:val="center" w:pos="4513"/>
        <w:tab w:val="right" w:pos="9026"/>
      </w:tabs>
      <w:spacing w:after="0" w:line="240" w:lineRule="auto"/>
      <w:jc w:val="right"/>
    </w:pPr>
    <w:rPr>
      <w:noProof/>
      <w:color w:val="auto"/>
      <w:sz w:val="20"/>
      <w:szCs w:val="28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8841BD"/>
    <w:rPr>
      <w:rFonts w:ascii="Arial" w:hAnsi="Arial"/>
      <w:noProof/>
      <w:sz w:val="20"/>
      <w:szCs w:val="28"/>
      <w:lang w:eastAsia="en-GB"/>
    </w:rPr>
  </w:style>
  <w:style w:type="paragraph" w:styleId="Footer">
    <w:name w:val="footer"/>
    <w:basedOn w:val="Normal"/>
    <w:link w:val="FooterChar"/>
    <w:uiPriority w:val="99"/>
    <w:unhideWhenUsed/>
    <w:qFormat/>
    <w:rsid w:val="008841BD"/>
    <w:pPr>
      <w:tabs>
        <w:tab w:val="center" w:pos="4513"/>
        <w:tab w:val="right" w:pos="9026"/>
      </w:tabs>
      <w:spacing w:before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8841BD"/>
    <w:rPr>
      <w:rFonts w:ascii="Arial" w:hAnsi="Arial"/>
      <w:color w:val="000000" w:themeColor="text1"/>
      <w:sz w:val="20"/>
      <w:lang w:val="en-US"/>
    </w:rPr>
  </w:style>
  <w:style w:type="character" w:styleId="IntenseEmphasis">
    <w:name w:val="Intense Emphasis"/>
    <w:basedOn w:val="DefaultParagraphFont"/>
    <w:uiPriority w:val="21"/>
    <w:rsid w:val="00167944"/>
    <w:rPr>
      <w:i/>
      <w:iCs/>
      <w:color w:val="5B9BD5" w:themeColor="accent1"/>
    </w:rPr>
  </w:style>
  <w:style w:type="paragraph" w:styleId="NoSpacing">
    <w:name w:val="No Spacing"/>
    <w:uiPriority w:val="1"/>
    <w:qFormat/>
    <w:rsid w:val="00167944"/>
    <w:pPr>
      <w:spacing w:after="0" w:line="240" w:lineRule="auto"/>
    </w:pPr>
    <w:rPr>
      <w:rFonts w:ascii="Helvetica Neue" w:hAnsi="Helvetica Neue"/>
      <w:sz w:val="28"/>
    </w:rPr>
  </w:style>
  <w:style w:type="paragraph" w:customStyle="1" w:styleId="QuarchCommand">
    <w:name w:val="Quarch Command"/>
    <w:basedOn w:val="Code"/>
    <w:link w:val="QuarchCommandChar"/>
    <w:qFormat/>
    <w:rsid w:val="00360DEA"/>
    <w:rPr>
      <w:b/>
    </w:rPr>
  </w:style>
  <w:style w:type="character" w:customStyle="1" w:styleId="QuarchCommandChar">
    <w:name w:val="Quarch Command Char"/>
    <w:basedOn w:val="DefaultParagraphFont"/>
    <w:link w:val="QuarchCommand"/>
    <w:rsid w:val="00360DEA"/>
    <w:rPr>
      <w:rFonts w:ascii="Consolas" w:hAnsi="Consolas"/>
      <w:b/>
      <w:color w:val="000000" w:themeColor="text1"/>
      <w:sz w:val="24"/>
      <w:lang w:val="en-US"/>
    </w:rPr>
  </w:style>
  <w:style w:type="paragraph" w:customStyle="1" w:styleId="Code">
    <w:name w:val="Code"/>
    <w:basedOn w:val="Normal"/>
    <w:link w:val="CodeChar"/>
    <w:qFormat/>
    <w:rsid w:val="005E0C31"/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5E0C31"/>
    <w:rPr>
      <w:rFonts w:ascii="Consolas" w:hAnsi="Consolas"/>
      <w:color w:val="000000" w:themeColor="text1"/>
      <w:sz w:val="24"/>
    </w:rPr>
  </w:style>
  <w:style w:type="paragraph" w:customStyle="1" w:styleId="CodeComment">
    <w:name w:val="CodeComment"/>
    <w:basedOn w:val="Code"/>
    <w:link w:val="CodeCommentChar"/>
    <w:qFormat/>
    <w:rsid w:val="0028588E"/>
    <w:rPr>
      <w:color w:val="538135" w:themeColor="accent6" w:themeShade="BF"/>
    </w:rPr>
  </w:style>
  <w:style w:type="character" w:customStyle="1" w:styleId="CodeCommentChar">
    <w:name w:val="CodeComment Char"/>
    <w:basedOn w:val="CodeChar"/>
    <w:link w:val="CodeComment"/>
    <w:rsid w:val="0028588E"/>
    <w:rPr>
      <w:rFonts w:ascii="Consolas" w:hAnsi="Consolas"/>
      <w:color w:val="538135" w:themeColor="accent6" w:themeShade="BF"/>
      <w:sz w:val="24"/>
    </w:rPr>
  </w:style>
  <w:style w:type="paragraph" w:styleId="TOC1">
    <w:name w:val="toc 1"/>
    <w:basedOn w:val="Normal"/>
    <w:next w:val="Normal"/>
    <w:uiPriority w:val="39"/>
    <w:qFormat/>
    <w:rsid w:val="008841BD"/>
    <w:pPr>
      <w:tabs>
        <w:tab w:val="left" w:pos="600"/>
        <w:tab w:val="left" w:pos="720"/>
        <w:tab w:val="right" w:leader="dot" w:pos="9015"/>
      </w:tabs>
      <w:spacing w:after="200"/>
    </w:pPr>
    <w:rPr>
      <w:rFonts w:eastAsiaTheme="minorEastAsia" w:cs="Arial"/>
      <w:b/>
      <w:color w:val="auto"/>
      <w:szCs w:val="24"/>
      <w:lang w:bidi="en-US"/>
    </w:rPr>
  </w:style>
  <w:style w:type="character" w:styleId="CommentReference">
    <w:name w:val="annotation reference"/>
    <w:basedOn w:val="DefaultParagraphFont"/>
    <w:semiHidden/>
    <w:rsid w:val="00C13FB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C13FB6"/>
    <w:pPr>
      <w:spacing w:after="200" w:line="276" w:lineRule="auto"/>
    </w:pPr>
    <w:rPr>
      <w:rFonts w:asciiTheme="minorHAnsi" w:eastAsiaTheme="minorEastAsia" w:hAnsiTheme="minorHAnsi"/>
      <w:color w:val="auto"/>
      <w:sz w:val="20"/>
      <w:szCs w:val="20"/>
      <w:lang w:bidi="en-US"/>
    </w:rPr>
  </w:style>
  <w:style w:type="character" w:customStyle="1" w:styleId="CommentTextChar">
    <w:name w:val="Comment Text Char"/>
    <w:basedOn w:val="DefaultParagraphFont"/>
    <w:link w:val="CommentText"/>
    <w:semiHidden/>
    <w:rsid w:val="00C13FB6"/>
    <w:rPr>
      <w:rFonts w:eastAsiaTheme="minorEastAsia"/>
      <w:sz w:val="20"/>
      <w:szCs w:val="20"/>
      <w:lang w:val="en-US" w:bidi="en-US"/>
    </w:rPr>
  </w:style>
  <w:style w:type="table" w:styleId="TableGrid">
    <w:name w:val="Table Grid"/>
    <w:basedOn w:val="TableNormal"/>
    <w:rsid w:val="00A36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rsid w:val="001A34B3"/>
    <w:pPr>
      <w:numPr>
        <w:numId w:val="13"/>
      </w:numPr>
      <w:spacing w:line="240" w:lineRule="auto"/>
      <w:ind w:left="714" w:hanging="357"/>
    </w:pPr>
    <w:rPr>
      <w:rFonts w:eastAsiaTheme="minorEastAsia" w:cs="Arial"/>
      <w:color w:val="auto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3FB6"/>
    <w:pPr>
      <w:spacing w:after="0" w:line="240" w:lineRule="auto"/>
    </w:pPr>
    <w:rPr>
      <w:rFonts w:ascii="Tahoma" w:eastAsiaTheme="minorEastAsia" w:hAnsi="Tahoma" w:cs="Tahoma"/>
      <w:color w:val="auto"/>
      <w:sz w:val="16"/>
      <w:szCs w:val="16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FB6"/>
    <w:rPr>
      <w:rFonts w:ascii="Tahoma" w:eastAsiaTheme="minorEastAsia" w:hAnsi="Tahoma" w:cs="Tahoma"/>
      <w:sz w:val="16"/>
      <w:szCs w:val="16"/>
      <w:lang w:val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51D69"/>
    <w:rPr>
      <w:rFonts w:eastAsiaTheme="minorEastAsia"/>
      <w:lang w:bidi="en-US"/>
    </w:rPr>
  </w:style>
  <w:style w:type="paragraph" w:styleId="TOC2">
    <w:name w:val="toc 2"/>
    <w:basedOn w:val="Normal"/>
    <w:next w:val="Normal"/>
    <w:uiPriority w:val="39"/>
    <w:unhideWhenUsed/>
    <w:qFormat/>
    <w:rsid w:val="008841BD"/>
    <w:pPr>
      <w:tabs>
        <w:tab w:val="right" w:leader="dot" w:pos="9016"/>
      </w:tabs>
      <w:spacing w:after="200" w:line="240" w:lineRule="auto"/>
      <w:ind w:left="221"/>
    </w:pPr>
    <w:rPr>
      <w:rFonts w:eastAsiaTheme="minorEastAsia" w:cs="Arial"/>
      <w:color w:val="auto"/>
      <w:szCs w:val="24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12A39"/>
    <w:pPr>
      <w:tabs>
        <w:tab w:val="right" w:leader="dot" w:pos="9015"/>
      </w:tabs>
      <w:spacing w:after="100" w:line="276" w:lineRule="auto"/>
      <w:ind w:left="442"/>
    </w:pPr>
    <w:rPr>
      <w:rFonts w:eastAsiaTheme="minorEastAsia" w:cs="Arial"/>
      <w:color w:val="auto"/>
      <w:sz w:val="22"/>
      <w:lang w:bidi="en-US"/>
    </w:rPr>
  </w:style>
  <w:style w:type="character" w:styleId="Hyperlink">
    <w:name w:val="Hyperlink"/>
    <w:basedOn w:val="DefaultParagraphFont"/>
    <w:uiPriority w:val="99"/>
    <w:unhideWhenUsed/>
    <w:rsid w:val="00555FEC"/>
    <w:rPr>
      <w:rFonts w:ascii="Arial" w:hAnsi="Arial"/>
      <w:color w:val="0563C1" w:themeColor="hyperlink"/>
      <w:sz w:val="24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3FB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3FB6"/>
    <w:rPr>
      <w:rFonts w:eastAsiaTheme="minorEastAsia"/>
      <w:b/>
      <w:bCs/>
      <w:sz w:val="20"/>
      <w:szCs w:val="20"/>
      <w:lang w:val="en-US" w:bidi="en-US"/>
    </w:rPr>
  </w:style>
  <w:style w:type="paragraph" w:customStyle="1" w:styleId="ManualTitle">
    <w:name w:val="Manual Title"/>
    <w:basedOn w:val="Heading1"/>
    <w:link w:val="ManualTitleChar"/>
    <w:qFormat/>
    <w:rsid w:val="008841BD"/>
    <w:pPr>
      <w:spacing w:line="520" w:lineRule="exact"/>
      <w:jc w:val="center"/>
    </w:pPr>
    <w:rPr>
      <w:sz w:val="44"/>
      <w:szCs w:val="44"/>
    </w:rPr>
  </w:style>
  <w:style w:type="character" w:customStyle="1" w:styleId="ManualTitleChar">
    <w:name w:val="Manual Title Char"/>
    <w:basedOn w:val="Heading1Char"/>
    <w:link w:val="ManualTitle"/>
    <w:rsid w:val="008841BD"/>
    <w:rPr>
      <w:rFonts w:ascii="Arial" w:eastAsiaTheme="majorEastAsia" w:hAnsi="Arial" w:cstheme="majorBidi"/>
      <w:b/>
      <w:color w:val="1F4E79" w:themeColor="accent1" w:themeShade="80"/>
      <w:sz w:val="44"/>
      <w:szCs w:val="44"/>
      <w:lang w:val="en-US"/>
    </w:rPr>
  </w:style>
  <w:style w:type="paragraph" w:customStyle="1" w:styleId="ManualSub-title">
    <w:name w:val="Manual Sub-title"/>
    <w:basedOn w:val="Normal"/>
    <w:link w:val="ManualSub-titleChar"/>
    <w:qFormat/>
    <w:rsid w:val="008841BD"/>
    <w:pPr>
      <w:spacing w:before="240" w:after="240"/>
      <w:jc w:val="center"/>
    </w:pPr>
  </w:style>
  <w:style w:type="character" w:customStyle="1" w:styleId="ManualSub-titleChar">
    <w:name w:val="Manual Sub-title Char"/>
    <w:basedOn w:val="DefaultParagraphFont"/>
    <w:link w:val="ManualSub-title"/>
    <w:rsid w:val="008841BD"/>
    <w:rPr>
      <w:rFonts w:ascii="Arial" w:hAnsi="Arial"/>
      <w:color w:val="000000" w:themeColor="text1"/>
      <w:sz w:val="24"/>
      <w:lang w:val="en-US"/>
    </w:rPr>
  </w:style>
  <w:style w:type="paragraph" w:customStyle="1" w:styleId="Centredimage">
    <w:name w:val="Centred image"/>
    <w:basedOn w:val="ManualSub-title"/>
    <w:link w:val="CentredimageChar"/>
    <w:qFormat/>
    <w:rsid w:val="008841BD"/>
    <w:pPr>
      <w:spacing w:line="240" w:lineRule="auto"/>
    </w:pPr>
    <w:rPr>
      <w:noProof/>
      <w:lang w:val="en-GB" w:eastAsia="en-GB"/>
    </w:rPr>
  </w:style>
  <w:style w:type="character" w:customStyle="1" w:styleId="CentredimageChar">
    <w:name w:val="Centred image Char"/>
    <w:basedOn w:val="ManualSub-titleChar"/>
    <w:link w:val="Centredimage"/>
    <w:rsid w:val="008841BD"/>
    <w:rPr>
      <w:rFonts w:ascii="Arial" w:hAnsi="Arial"/>
      <w:noProof/>
      <w:color w:val="000000" w:themeColor="text1"/>
      <w:sz w:val="24"/>
      <w:lang w:val="en-US" w:eastAsia="en-GB"/>
    </w:rPr>
  </w:style>
  <w:style w:type="paragraph" w:customStyle="1" w:styleId="Figurecaption">
    <w:name w:val="Figure caption"/>
    <w:basedOn w:val="Normal"/>
    <w:link w:val="FigurecaptionChar"/>
    <w:qFormat/>
    <w:rsid w:val="008841BD"/>
    <w:pPr>
      <w:spacing w:before="240" w:after="240"/>
      <w:jc w:val="center"/>
    </w:pPr>
    <w:rPr>
      <w:i/>
    </w:rPr>
  </w:style>
  <w:style w:type="character" w:customStyle="1" w:styleId="FigurecaptionChar">
    <w:name w:val="Figure caption Char"/>
    <w:basedOn w:val="DefaultParagraphFont"/>
    <w:link w:val="Figurecaption"/>
    <w:rsid w:val="008841BD"/>
    <w:rPr>
      <w:rFonts w:ascii="Arial" w:hAnsi="Arial"/>
      <w:i/>
      <w:color w:val="000000" w:themeColor="text1"/>
      <w:sz w:val="24"/>
      <w:lang w:val="en-US"/>
    </w:rPr>
  </w:style>
  <w:style w:type="paragraph" w:customStyle="1" w:styleId="Columnheader">
    <w:name w:val="Column header"/>
    <w:basedOn w:val="Normal"/>
    <w:qFormat/>
    <w:rsid w:val="008841BD"/>
    <w:pPr>
      <w:spacing w:line="240" w:lineRule="auto"/>
      <w:jc w:val="center"/>
    </w:pPr>
    <w:rPr>
      <w:rFonts w:eastAsiaTheme="minorEastAsia"/>
      <w:b/>
      <w:color w:val="1F4E79" w:themeColor="accent1" w:themeShade="80"/>
      <w:sz w:val="22"/>
      <w:lang w:bidi="en-US"/>
    </w:rPr>
  </w:style>
  <w:style w:type="paragraph" w:customStyle="1" w:styleId="Italicindent">
    <w:name w:val="Italic indent"/>
    <w:basedOn w:val="Normal"/>
    <w:link w:val="ItalicindentChar"/>
    <w:qFormat/>
    <w:rsid w:val="008E14A0"/>
    <w:pPr>
      <w:ind w:left="709"/>
    </w:pPr>
    <w:rPr>
      <w:i/>
    </w:rPr>
  </w:style>
  <w:style w:type="character" w:customStyle="1" w:styleId="ItalicindentChar">
    <w:name w:val="Italic indent Char"/>
    <w:basedOn w:val="DefaultParagraphFont"/>
    <w:link w:val="Italicindent"/>
    <w:rsid w:val="008E14A0"/>
    <w:rPr>
      <w:rFonts w:ascii="Arial" w:hAnsi="Arial"/>
      <w:i/>
      <w:color w:val="000000" w:themeColor="text1"/>
      <w:sz w:val="24"/>
      <w:lang w:val="en-US"/>
    </w:rPr>
  </w:style>
  <w:style w:type="paragraph" w:customStyle="1" w:styleId="Indent">
    <w:name w:val="Indent"/>
    <w:basedOn w:val="Normal"/>
    <w:link w:val="IndentChar"/>
    <w:rsid w:val="001A34B3"/>
    <w:pPr>
      <w:ind w:left="720"/>
    </w:pPr>
  </w:style>
  <w:style w:type="character" w:customStyle="1" w:styleId="IndentChar">
    <w:name w:val="Indent Char"/>
    <w:basedOn w:val="DefaultParagraphFont"/>
    <w:link w:val="Indent"/>
    <w:rsid w:val="001A34B3"/>
    <w:rPr>
      <w:rFonts w:ascii="Arial" w:hAnsi="Arial"/>
      <w:color w:val="000000" w:themeColor="text1"/>
      <w:sz w:val="24"/>
      <w:lang w:val="en-US"/>
    </w:rPr>
  </w:style>
  <w:style w:type="paragraph" w:customStyle="1" w:styleId="QBulletlist">
    <w:name w:val="QBullet list"/>
    <w:basedOn w:val="ListParagraph"/>
    <w:link w:val="QBulletlistChar"/>
    <w:qFormat/>
    <w:rsid w:val="009D2258"/>
    <w:pPr>
      <w:numPr>
        <w:numId w:val="46"/>
      </w:numPr>
      <w:spacing w:line="320" w:lineRule="exact"/>
      <w:ind w:left="851" w:hanging="567"/>
    </w:pPr>
  </w:style>
  <w:style w:type="paragraph" w:customStyle="1" w:styleId="QNumberedlist">
    <w:name w:val="QNumbered list"/>
    <w:basedOn w:val="QBulletlist"/>
    <w:link w:val="QNumberedlistChar"/>
    <w:qFormat/>
    <w:rsid w:val="007F1519"/>
    <w:pPr>
      <w:numPr>
        <w:ilvl w:val="1"/>
        <w:numId w:val="49"/>
      </w:numPr>
      <w:ind w:left="851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34BB6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QBulletlistChar">
    <w:name w:val="QBullet list Char"/>
    <w:basedOn w:val="ListParagraphChar"/>
    <w:link w:val="QBulletlist"/>
    <w:rsid w:val="009D2258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QSublist">
    <w:name w:val="QSublist"/>
    <w:basedOn w:val="ListParagraph"/>
    <w:link w:val="QSublistChar"/>
    <w:qFormat/>
    <w:rsid w:val="00244556"/>
    <w:pPr>
      <w:numPr>
        <w:ilvl w:val="1"/>
        <w:numId w:val="44"/>
      </w:numPr>
      <w:ind w:left="1276" w:hanging="425"/>
    </w:pPr>
  </w:style>
  <w:style w:type="character" w:customStyle="1" w:styleId="QNumberedlistChar">
    <w:name w:val="QNumbered list Char"/>
    <w:basedOn w:val="QBulletlistChar"/>
    <w:link w:val="QNumberedlist"/>
    <w:rsid w:val="007F1519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Note">
    <w:name w:val="Note"/>
    <w:basedOn w:val="Normal"/>
    <w:link w:val="NoteChar"/>
    <w:qFormat/>
    <w:rsid w:val="006A5521"/>
    <w:pPr>
      <w:pBdr>
        <w:left w:val="single" w:sz="36" w:space="4" w:color="2E74B5" w:themeColor="accent1" w:themeShade="BF"/>
        <w:right w:val="single" w:sz="36" w:space="4" w:color="2E74B5" w:themeColor="accent1" w:themeShade="BF"/>
      </w:pBdr>
      <w:ind w:left="180"/>
    </w:pPr>
  </w:style>
  <w:style w:type="character" w:customStyle="1" w:styleId="QSublistChar">
    <w:name w:val="QSublist Char"/>
    <w:basedOn w:val="ListParagraphChar"/>
    <w:link w:val="QSublist"/>
    <w:rsid w:val="00244556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NoteChar">
    <w:name w:val="Note Char"/>
    <w:basedOn w:val="DefaultParagraphFont"/>
    <w:link w:val="Note"/>
    <w:rsid w:val="006A5521"/>
    <w:rPr>
      <w:rFonts w:ascii="Arial" w:hAnsi="Arial"/>
      <w:color w:val="000000" w:themeColor="text1"/>
      <w:sz w:val="24"/>
      <w:lang w:val="en-US"/>
    </w:rPr>
  </w:style>
  <w:style w:type="table" w:styleId="LightList-Accent3">
    <w:name w:val="Light List Accent 3"/>
    <w:aliases w:val="QTable"/>
    <w:basedOn w:val="TableNormal"/>
    <w:uiPriority w:val="61"/>
    <w:rsid w:val="00387291"/>
    <w:pPr>
      <w:spacing w:before="120" w:after="120" w:line="240" w:lineRule="auto"/>
    </w:pPr>
    <w:rPr>
      <w:rFonts w:ascii="Arial" w:hAnsi="Arial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cantSplit/>
    </w:trPr>
    <w:tcPr>
      <w:shd w:val="clear" w:color="auto" w:fill="auto"/>
      <w:vAlign w:val="center"/>
    </w:tcPr>
    <w:tblStylePr w:type="firstRow">
      <w:pPr>
        <w:spacing w:before="0" w:after="0" w:line="240" w:lineRule="auto"/>
        <w:jc w:val="center"/>
      </w:pPr>
      <w:rPr>
        <w:rFonts w:ascii="Arial" w:hAnsi="Arial"/>
        <w:b/>
        <w:bCs/>
        <w:color w:val="1F4E79" w:themeColor="accent1" w:themeShade="80"/>
        <w:sz w:val="24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E7E6E6" w:themeFill="background2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b/>
        <w:bCs/>
      </w:rPr>
    </w:tblStylePr>
    <w:tblStylePr w:type="band1Vert">
      <w:rPr>
        <w:rFonts w:ascii="Arial" w:hAnsi="Arial"/>
        <w:sz w:val="24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2Vert">
      <w:rPr>
        <w:rFonts w:ascii="Arial" w:hAnsi="Arial"/>
        <w:sz w:val="24"/>
      </w:rPr>
    </w:tblStylePr>
    <w:tblStylePr w:type="band1Horz">
      <w:rPr>
        <w:rFonts w:ascii="Arial" w:hAnsi="Arial"/>
        <w:sz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auto"/>
      </w:tcPr>
    </w:tblStylePr>
    <w:tblStylePr w:type="band2Horz">
      <w:rPr>
        <w:rFonts w:ascii="Arial" w:hAnsi="Arial"/>
        <w:sz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auto"/>
      </w:tcPr>
    </w:tblStylePr>
  </w:style>
  <w:style w:type="paragraph" w:customStyle="1" w:styleId="Codedescriptionpara">
    <w:name w:val="Code description para"/>
    <w:basedOn w:val="Normal"/>
    <w:link w:val="CodedescriptionparaChar"/>
    <w:qFormat/>
    <w:rsid w:val="00AA4DBB"/>
    <w:pPr>
      <w:ind w:left="851"/>
    </w:pPr>
  </w:style>
  <w:style w:type="character" w:customStyle="1" w:styleId="CodedescriptionparaChar">
    <w:name w:val="Code description para Char"/>
    <w:basedOn w:val="DefaultParagraphFont"/>
    <w:link w:val="Codedescriptionpara"/>
    <w:rsid w:val="00AA4DBB"/>
    <w:rPr>
      <w:rFonts w:ascii="Arial" w:hAnsi="Arial"/>
      <w:color w:val="000000" w:themeColor="text1"/>
      <w:sz w:val="24"/>
      <w:lang w:val="en-US"/>
    </w:rPr>
  </w:style>
  <w:style w:type="paragraph" w:customStyle="1" w:styleId="Illustrationlabel">
    <w:name w:val="Illustration label"/>
    <w:basedOn w:val="Normal"/>
    <w:link w:val="IllustrationlabelChar"/>
    <w:qFormat/>
    <w:rsid w:val="00513CC6"/>
    <w:pPr>
      <w:spacing w:before="0" w:after="0" w:line="240" w:lineRule="auto"/>
    </w:pPr>
    <w:rPr>
      <w:sz w:val="22"/>
      <w:lang w:val="en-GB"/>
    </w:rPr>
  </w:style>
  <w:style w:type="character" w:customStyle="1" w:styleId="IllustrationlabelChar">
    <w:name w:val="Illustration label Char"/>
    <w:basedOn w:val="DefaultParagraphFont"/>
    <w:link w:val="Illustrationlabel"/>
    <w:rsid w:val="00513CC6"/>
    <w:rPr>
      <w:rFonts w:ascii="Arial" w:hAnsi="Arial"/>
      <w:color w:val="000000" w:themeColor="text1"/>
    </w:rPr>
  </w:style>
  <w:style w:type="paragraph" w:customStyle="1" w:styleId="Illustrationlabel9point">
    <w:name w:val="Illustration label 9 point"/>
    <w:basedOn w:val="Illustrationlabel"/>
    <w:link w:val="Illustrationlabel9pointChar"/>
    <w:qFormat/>
    <w:rsid w:val="00E75365"/>
    <w:rPr>
      <w:sz w:val="18"/>
      <w:szCs w:val="18"/>
    </w:rPr>
  </w:style>
  <w:style w:type="character" w:customStyle="1" w:styleId="Illustrationlabel9pointChar">
    <w:name w:val="Illustration label 9 point Char"/>
    <w:basedOn w:val="IllustrationlabelChar"/>
    <w:link w:val="Illustrationlabel9point"/>
    <w:rsid w:val="00E75365"/>
    <w:rPr>
      <w:rFonts w:ascii="Arial" w:hAnsi="Arial"/>
      <w:color w:val="000000" w:themeColor="text1"/>
      <w:sz w:val="18"/>
      <w:szCs w:val="18"/>
    </w:rPr>
  </w:style>
  <w:style w:type="paragraph" w:customStyle="1" w:styleId="QListintropara">
    <w:name w:val="QList intro para"/>
    <w:basedOn w:val="Normal"/>
    <w:link w:val="QListintroparaChar"/>
    <w:qFormat/>
    <w:rsid w:val="00D52021"/>
    <w:pPr>
      <w:numPr>
        <w:numId w:val="49"/>
      </w:numPr>
    </w:pPr>
  </w:style>
  <w:style w:type="paragraph" w:customStyle="1" w:styleId="QSublistordered-level2">
    <w:name w:val="QSublist ordered - level 2"/>
    <w:basedOn w:val="QSublist"/>
    <w:link w:val="QSublistordered-level2Char"/>
    <w:qFormat/>
    <w:rsid w:val="00BB3487"/>
    <w:pPr>
      <w:numPr>
        <w:ilvl w:val="2"/>
        <w:numId w:val="49"/>
      </w:numPr>
      <w:tabs>
        <w:tab w:val="clear" w:pos="851"/>
      </w:tabs>
      <w:ind w:left="1418" w:hanging="567"/>
    </w:pPr>
  </w:style>
  <w:style w:type="character" w:customStyle="1" w:styleId="QListintroparaChar">
    <w:name w:val="QList intro para Char"/>
    <w:basedOn w:val="DefaultParagraphFont"/>
    <w:link w:val="QListintropara"/>
    <w:rsid w:val="00D52021"/>
    <w:rPr>
      <w:rFonts w:ascii="Arial" w:hAnsi="Arial"/>
      <w:color w:val="000000" w:themeColor="text1"/>
      <w:sz w:val="24"/>
      <w:lang w:val="en-US"/>
    </w:rPr>
  </w:style>
  <w:style w:type="character" w:customStyle="1" w:styleId="QSublistordered-level2Char">
    <w:name w:val="QSublist ordered - level 2 Char"/>
    <w:basedOn w:val="QSublistChar"/>
    <w:link w:val="QSublistordered-level2"/>
    <w:rsid w:val="00BB3487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WARNING">
    <w:name w:val="WARNING"/>
    <w:basedOn w:val="Note"/>
    <w:link w:val="WARNINGChar"/>
    <w:qFormat/>
    <w:rsid w:val="007C5A09"/>
    <w:pPr>
      <w:pBdr>
        <w:left w:val="single" w:sz="36" w:space="4" w:color="FF0000"/>
        <w:right w:val="single" w:sz="36" w:space="4" w:color="FF0000"/>
      </w:pBdr>
    </w:pPr>
  </w:style>
  <w:style w:type="paragraph" w:customStyle="1" w:styleId="QSublistordered-level3">
    <w:name w:val="QSublist ordered - level 3"/>
    <w:basedOn w:val="QSublistordered-level2"/>
    <w:link w:val="QSublistordered-level3Char"/>
    <w:qFormat/>
    <w:rsid w:val="00BB3487"/>
    <w:pPr>
      <w:numPr>
        <w:ilvl w:val="3"/>
      </w:numPr>
      <w:spacing w:line="320" w:lineRule="exact"/>
      <w:ind w:left="2127" w:hanging="709"/>
    </w:pPr>
  </w:style>
  <w:style w:type="character" w:customStyle="1" w:styleId="WARNINGChar">
    <w:name w:val="WARNING Char"/>
    <w:basedOn w:val="NoteChar"/>
    <w:link w:val="WARNING"/>
    <w:rsid w:val="007C5A09"/>
    <w:rPr>
      <w:rFonts w:ascii="Arial" w:hAnsi="Arial"/>
      <w:color w:val="000000" w:themeColor="text1"/>
      <w:sz w:val="24"/>
      <w:lang w:val="en-US"/>
    </w:rPr>
  </w:style>
  <w:style w:type="character" w:customStyle="1" w:styleId="QSublistordered-level3Char">
    <w:name w:val="QSublist ordered - level 3 Char"/>
    <w:basedOn w:val="QSublistordered-level2Char"/>
    <w:link w:val="QSublistordered-level3"/>
    <w:rsid w:val="00BB3487"/>
    <w:rPr>
      <w:rFonts w:ascii="Arial" w:eastAsiaTheme="minorEastAsia" w:hAnsi="Arial" w:cs="Arial"/>
      <w:sz w:val="24"/>
      <w:szCs w:val="24"/>
      <w:lang w:val="en-US"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B504E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D838E9"/>
    <w:pPr>
      <w:spacing w:after="0" w:line="240" w:lineRule="auto"/>
    </w:pPr>
    <w:rPr>
      <w:rFonts w:ascii="Arial" w:hAnsi="Arial"/>
      <w:color w:val="000000" w:themeColor="text1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6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upport@quarch.com" TargetMode="External"/><Relationship Id="rId18" Type="http://schemas.openxmlformats.org/officeDocument/2006/relationships/hyperlink" Target="http://quarch.com/content/sign-quarch-technical-update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quarch.com/support" TargetMode="External"/><Relationship Id="rId17" Type="http://schemas.openxmlformats.org/officeDocument/2006/relationships/hyperlink" Target="http://quarch.com/foru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quarch.com/content/download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quarch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quarch.com/product-registration" TargetMode="External"/><Relationship Id="rId10" Type="http://schemas.openxmlformats.org/officeDocument/2006/relationships/hyperlink" Target="https://docs.python.org/2/using/windows.html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hyperlink" Target="http://quarch.com/resellers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Marketing\Brand%20Identity\Document%20Templates\Quarch%20Doc%20Template%20January1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E509B4-8034-440D-966E-DBA726ED0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Quarch Doc Template January17.dotx</Template>
  <TotalTime>15</TotalTime>
  <Pages>21</Pages>
  <Words>2651</Words>
  <Characters>15115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anorrie</dc:creator>
  <cp:lastModifiedBy>Stuart Boon</cp:lastModifiedBy>
  <cp:revision>22</cp:revision>
  <cp:lastPrinted>2018-10-19T08:39:00Z</cp:lastPrinted>
  <dcterms:created xsi:type="dcterms:W3CDTF">2018-03-30T09:27:00Z</dcterms:created>
  <dcterms:modified xsi:type="dcterms:W3CDTF">2021-11-09T13:34:00Z</dcterms:modified>
</cp:coreProperties>
</file>